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7A85946D" w:rsidR="00797251" w:rsidRPr="001E6259" w:rsidRDefault="00103E7F">
            <w:pPr>
              <w:pStyle w:val="FSDMSubtitleCover"/>
              <w:tabs>
                <w:tab w:val="clear" w:pos="2880"/>
                <w:tab w:val="clear" w:pos="3600"/>
              </w:tabs>
              <w:rPr>
                <w:szCs w:val="34"/>
              </w:rPr>
            </w:pPr>
            <w:r>
              <w:rPr>
                <w:szCs w:val="34"/>
              </w:rPr>
              <w:t>Assignment 4</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7B24BC17" w:rsidR="00797251" w:rsidRPr="001E6259" w:rsidRDefault="00103E7F">
            <w:pPr>
              <w:pStyle w:val="FSDMSubtitleCover"/>
              <w:tabs>
                <w:tab w:val="clear" w:pos="2880"/>
                <w:tab w:val="clear" w:pos="3600"/>
              </w:tabs>
              <w:rPr>
                <w:szCs w:val="34"/>
              </w:rPr>
            </w:pPr>
            <w:r>
              <w:rPr>
                <w:szCs w:val="34"/>
              </w:rPr>
              <w:t>Final Binder</w:t>
            </w: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38E0A11F" w:rsidR="00797251" w:rsidRDefault="00797251">
            <w:pPr>
              <w:pStyle w:val="Date"/>
              <w:jc w:val="left"/>
            </w:pPr>
            <w:bookmarkStart w:id="3" w:name="version"/>
            <w:r>
              <w:t>[</w:t>
            </w:r>
            <w:bookmarkEnd w:id="3"/>
            <w:r>
              <w:t>1.</w:t>
            </w:r>
            <w:r w:rsidR="00103E7F">
              <w:t>6</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26FDF44E" w:rsidR="00797251" w:rsidRDefault="00797251">
            <w:pPr>
              <w:pStyle w:val="Date"/>
              <w:jc w:val="left"/>
            </w:pPr>
            <w:bookmarkStart w:id="4" w:name="v_date"/>
            <w:r>
              <w:t>[</w:t>
            </w:r>
            <w:r w:rsidR="00AC61C0">
              <w:t>0</w:t>
            </w:r>
            <w:r w:rsidR="00103E7F">
              <w:t>4</w:t>
            </w:r>
            <w:r>
              <w:t>/</w:t>
            </w:r>
            <w:r w:rsidR="00103E7F">
              <w:t>29</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1"/>
          <w:footerReference w:type="first" r:id="rId12"/>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r>
        <w:rPr>
          <w:rFonts w:ascii="Arial" w:hAnsi="Arial" w:cs="Arial"/>
          <w:color w:val="000000"/>
        </w:rPr>
        <w:t>Edrik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r>
              <w:t>Edrik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Ryan Laurents</w:t>
            </w:r>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r>
              <w:t>Edrik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r>
              <w:t>Edrik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r>
              <w:t>Edrik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27F9FDB0" w:rsidR="0093452E" w:rsidRDefault="0093452E">
            <w:pPr>
              <w:pStyle w:val="Tabletext"/>
            </w:pPr>
            <w:r>
              <w:t>04/2</w:t>
            </w:r>
            <w:r w:rsidR="00103E7F">
              <w:t>8</w:t>
            </w:r>
            <w:r>
              <w:t>/2020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0518D01" w14:textId="5932F30A" w:rsidR="00DC5318" w:rsidRDefault="00B251A5">
      <w:pPr>
        <w:pStyle w:val="TOC1"/>
        <w:rPr>
          <w:rFonts w:asciiTheme="minorHAnsi" w:eastAsiaTheme="minorEastAsia" w:hAnsiTheme="minorHAnsi" w:cstheme="minorBidi"/>
          <w:b w:val="0"/>
          <w:caps w:val="0"/>
          <w:noProof/>
          <w:sz w:val="22"/>
          <w:szCs w:val="22"/>
        </w:rPr>
      </w:pPr>
      <w:r>
        <w:rPr>
          <w:b w:val="0"/>
          <w:caps w:val="0"/>
          <w:smallCaps/>
          <w:kern w:val="28"/>
          <w:sz w:val="32"/>
        </w:rPr>
        <w:fldChar w:fldCharType="begin"/>
      </w:r>
      <w:r>
        <w:rPr>
          <w:b w:val="0"/>
          <w:caps w:val="0"/>
          <w:smallCaps/>
          <w:kern w:val="28"/>
          <w:sz w:val="32"/>
        </w:rPr>
        <w:instrText xml:space="preserve"> TOC \o "1-3" \h \z \u </w:instrText>
      </w:r>
      <w:r>
        <w:rPr>
          <w:b w:val="0"/>
          <w:caps w:val="0"/>
          <w:smallCaps/>
          <w:kern w:val="28"/>
          <w:sz w:val="32"/>
        </w:rPr>
        <w:fldChar w:fldCharType="separate"/>
      </w:r>
      <w:hyperlink w:anchor="_Toc39094131" w:history="1">
        <w:r w:rsidR="00DC5318" w:rsidRPr="00037D33">
          <w:rPr>
            <w:rStyle w:val="Hyperlink"/>
            <w:noProof/>
          </w:rPr>
          <w:t>1.  Introduction and Project Overview</w:t>
        </w:r>
        <w:r w:rsidR="00DC5318">
          <w:rPr>
            <w:noProof/>
            <w:webHidden/>
          </w:rPr>
          <w:tab/>
        </w:r>
        <w:r w:rsidR="00DC5318">
          <w:rPr>
            <w:noProof/>
            <w:webHidden/>
          </w:rPr>
          <w:fldChar w:fldCharType="begin"/>
        </w:r>
        <w:r w:rsidR="00DC5318">
          <w:rPr>
            <w:noProof/>
            <w:webHidden/>
          </w:rPr>
          <w:instrText xml:space="preserve"> PAGEREF _Toc39094131 \h </w:instrText>
        </w:r>
        <w:r w:rsidR="00DC5318">
          <w:rPr>
            <w:noProof/>
            <w:webHidden/>
          </w:rPr>
        </w:r>
        <w:r w:rsidR="00DC5318">
          <w:rPr>
            <w:noProof/>
            <w:webHidden/>
          </w:rPr>
          <w:fldChar w:fldCharType="separate"/>
        </w:r>
        <w:r w:rsidR="00DC5318">
          <w:rPr>
            <w:noProof/>
            <w:webHidden/>
          </w:rPr>
          <w:t>4</w:t>
        </w:r>
        <w:r w:rsidR="00DC5318">
          <w:rPr>
            <w:noProof/>
            <w:webHidden/>
          </w:rPr>
          <w:fldChar w:fldCharType="end"/>
        </w:r>
      </w:hyperlink>
    </w:p>
    <w:p w14:paraId="139B44BF" w14:textId="147172F8" w:rsidR="00DC5318" w:rsidRDefault="009F2603">
      <w:pPr>
        <w:pStyle w:val="TOC1"/>
        <w:rPr>
          <w:rFonts w:asciiTheme="minorHAnsi" w:eastAsiaTheme="minorEastAsia" w:hAnsiTheme="minorHAnsi" w:cstheme="minorBidi"/>
          <w:b w:val="0"/>
          <w:caps w:val="0"/>
          <w:noProof/>
          <w:sz w:val="22"/>
          <w:szCs w:val="22"/>
        </w:rPr>
      </w:pPr>
      <w:hyperlink w:anchor="_Toc39094132" w:history="1">
        <w:r w:rsidR="00DC5318" w:rsidRPr="00037D33">
          <w:rPr>
            <w:rStyle w:val="Hyperlink"/>
            <w:noProof/>
          </w:rPr>
          <w:t>2.  Objectives</w:t>
        </w:r>
        <w:r w:rsidR="00DC5318">
          <w:rPr>
            <w:noProof/>
            <w:webHidden/>
          </w:rPr>
          <w:tab/>
        </w:r>
        <w:r w:rsidR="00DC5318">
          <w:rPr>
            <w:noProof/>
            <w:webHidden/>
          </w:rPr>
          <w:fldChar w:fldCharType="begin"/>
        </w:r>
        <w:r w:rsidR="00DC5318">
          <w:rPr>
            <w:noProof/>
            <w:webHidden/>
          </w:rPr>
          <w:instrText xml:space="preserve"> PAGEREF _Toc39094132 \h </w:instrText>
        </w:r>
        <w:r w:rsidR="00DC5318">
          <w:rPr>
            <w:noProof/>
            <w:webHidden/>
          </w:rPr>
        </w:r>
        <w:r w:rsidR="00DC5318">
          <w:rPr>
            <w:noProof/>
            <w:webHidden/>
          </w:rPr>
          <w:fldChar w:fldCharType="separate"/>
        </w:r>
        <w:r w:rsidR="00DC5318">
          <w:rPr>
            <w:noProof/>
            <w:webHidden/>
          </w:rPr>
          <w:t>5</w:t>
        </w:r>
        <w:r w:rsidR="00DC5318">
          <w:rPr>
            <w:noProof/>
            <w:webHidden/>
          </w:rPr>
          <w:fldChar w:fldCharType="end"/>
        </w:r>
      </w:hyperlink>
    </w:p>
    <w:p w14:paraId="46A8FDA5" w14:textId="5D636334" w:rsidR="00DC5318" w:rsidRDefault="009F2603">
      <w:pPr>
        <w:pStyle w:val="TOC2"/>
        <w:rPr>
          <w:rFonts w:asciiTheme="minorHAnsi" w:eastAsiaTheme="minorEastAsia" w:hAnsiTheme="minorHAnsi" w:cstheme="minorBidi"/>
          <w:noProof/>
          <w:sz w:val="22"/>
          <w:szCs w:val="22"/>
        </w:rPr>
      </w:pPr>
      <w:hyperlink w:anchor="_Toc39094133" w:history="1">
        <w:r w:rsidR="00DC5318" w:rsidRPr="00037D33">
          <w:rPr>
            <w:rStyle w:val="Hyperlink"/>
            <w:noProof/>
          </w:rPr>
          <w:t>2.1 BUSINESS Objectives</w:t>
        </w:r>
        <w:r w:rsidR="00DC5318">
          <w:rPr>
            <w:noProof/>
            <w:webHidden/>
          </w:rPr>
          <w:tab/>
        </w:r>
        <w:r w:rsidR="00DC5318">
          <w:rPr>
            <w:noProof/>
            <w:webHidden/>
          </w:rPr>
          <w:fldChar w:fldCharType="begin"/>
        </w:r>
        <w:r w:rsidR="00DC5318">
          <w:rPr>
            <w:noProof/>
            <w:webHidden/>
          </w:rPr>
          <w:instrText xml:space="preserve"> PAGEREF _Toc39094133 \h </w:instrText>
        </w:r>
        <w:r w:rsidR="00DC5318">
          <w:rPr>
            <w:noProof/>
            <w:webHidden/>
          </w:rPr>
        </w:r>
        <w:r w:rsidR="00DC5318">
          <w:rPr>
            <w:noProof/>
            <w:webHidden/>
          </w:rPr>
          <w:fldChar w:fldCharType="separate"/>
        </w:r>
        <w:r w:rsidR="00DC5318">
          <w:rPr>
            <w:noProof/>
            <w:webHidden/>
          </w:rPr>
          <w:t>5</w:t>
        </w:r>
        <w:r w:rsidR="00DC5318">
          <w:rPr>
            <w:noProof/>
            <w:webHidden/>
          </w:rPr>
          <w:fldChar w:fldCharType="end"/>
        </w:r>
      </w:hyperlink>
    </w:p>
    <w:p w14:paraId="5C178DDD" w14:textId="5282571D" w:rsidR="00DC5318" w:rsidRDefault="009F2603">
      <w:pPr>
        <w:pStyle w:val="TOC2"/>
        <w:rPr>
          <w:rFonts w:asciiTheme="minorHAnsi" w:eastAsiaTheme="minorEastAsia" w:hAnsiTheme="minorHAnsi" w:cstheme="minorBidi"/>
          <w:noProof/>
          <w:sz w:val="22"/>
          <w:szCs w:val="22"/>
        </w:rPr>
      </w:pPr>
      <w:hyperlink w:anchor="_Toc39094134" w:history="1">
        <w:r w:rsidR="00DC5318" w:rsidRPr="00037D33">
          <w:rPr>
            <w:rStyle w:val="Hyperlink"/>
            <w:noProof/>
          </w:rPr>
          <w:t>2.2 SYSTEM Objectives</w:t>
        </w:r>
        <w:r w:rsidR="00DC5318">
          <w:rPr>
            <w:noProof/>
            <w:webHidden/>
          </w:rPr>
          <w:tab/>
        </w:r>
        <w:r w:rsidR="00DC5318">
          <w:rPr>
            <w:noProof/>
            <w:webHidden/>
          </w:rPr>
          <w:fldChar w:fldCharType="begin"/>
        </w:r>
        <w:r w:rsidR="00DC5318">
          <w:rPr>
            <w:noProof/>
            <w:webHidden/>
          </w:rPr>
          <w:instrText xml:space="preserve"> PAGEREF _Toc39094134 \h </w:instrText>
        </w:r>
        <w:r w:rsidR="00DC5318">
          <w:rPr>
            <w:noProof/>
            <w:webHidden/>
          </w:rPr>
        </w:r>
        <w:r w:rsidR="00DC5318">
          <w:rPr>
            <w:noProof/>
            <w:webHidden/>
          </w:rPr>
          <w:fldChar w:fldCharType="separate"/>
        </w:r>
        <w:r w:rsidR="00DC5318">
          <w:rPr>
            <w:noProof/>
            <w:webHidden/>
          </w:rPr>
          <w:t>6</w:t>
        </w:r>
        <w:r w:rsidR="00DC5318">
          <w:rPr>
            <w:noProof/>
            <w:webHidden/>
          </w:rPr>
          <w:fldChar w:fldCharType="end"/>
        </w:r>
      </w:hyperlink>
    </w:p>
    <w:p w14:paraId="0EAA38D8" w14:textId="2E030BB2" w:rsidR="00DC5318" w:rsidRDefault="009F2603">
      <w:pPr>
        <w:pStyle w:val="TOC1"/>
        <w:rPr>
          <w:rFonts w:asciiTheme="minorHAnsi" w:eastAsiaTheme="minorEastAsia" w:hAnsiTheme="minorHAnsi" w:cstheme="minorBidi"/>
          <w:b w:val="0"/>
          <w:caps w:val="0"/>
          <w:noProof/>
          <w:sz w:val="22"/>
          <w:szCs w:val="22"/>
        </w:rPr>
      </w:pPr>
      <w:hyperlink w:anchor="_Toc39094135" w:history="1">
        <w:r w:rsidR="00DC5318" w:rsidRPr="00037D33">
          <w:rPr>
            <w:rStyle w:val="Hyperlink"/>
            <w:noProof/>
          </w:rPr>
          <w:t>3. Project Context Diagram</w:t>
        </w:r>
        <w:r w:rsidR="00DC5318">
          <w:rPr>
            <w:noProof/>
            <w:webHidden/>
          </w:rPr>
          <w:tab/>
        </w:r>
        <w:r w:rsidR="00DC5318">
          <w:rPr>
            <w:noProof/>
            <w:webHidden/>
          </w:rPr>
          <w:fldChar w:fldCharType="begin"/>
        </w:r>
        <w:r w:rsidR="00DC5318">
          <w:rPr>
            <w:noProof/>
            <w:webHidden/>
          </w:rPr>
          <w:instrText xml:space="preserve"> PAGEREF _Toc39094135 \h </w:instrText>
        </w:r>
        <w:r w:rsidR="00DC5318">
          <w:rPr>
            <w:noProof/>
            <w:webHidden/>
          </w:rPr>
        </w:r>
        <w:r w:rsidR="00DC5318">
          <w:rPr>
            <w:noProof/>
            <w:webHidden/>
          </w:rPr>
          <w:fldChar w:fldCharType="separate"/>
        </w:r>
        <w:r w:rsidR="00DC5318">
          <w:rPr>
            <w:noProof/>
            <w:webHidden/>
          </w:rPr>
          <w:t>7</w:t>
        </w:r>
        <w:r w:rsidR="00DC5318">
          <w:rPr>
            <w:noProof/>
            <w:webHidden/>
          </w:rPr>
          <w:fldChar w:fldCharType="end"/>
        </w:r>
      </w:hyperlink>
    </w:p>
    <w:p w14:paraId="33537CFA" w14:textId="4AEF9D75" w:rsidR="00DC5318" w:rsidRDefault="009F2603">
      <w:pPr>
        <w:pStyle w:val="TOC1"/>
        <w:rPr>
          <w:rFonts w:asciiTheme="minorHAnsi" w:eastAsiaTheme="minorEastAsia" w:hAnsiTheme="minorHAnsi" w:cstheme="minorBidi"/>
          <w:b w:val="0"/>
          <w:caps w:val="0"/>
          <w:noProof/>
          <w:sz w:val="22"/>
          <w:szCs w:val="22"/>
        </w:rPr>
      </w:pPr>
      <w:hyperlink w:anchor="_Toc39094136" w:history="1">
        <w:r w:rsidR="00DC5318" w:rsidRPr="00037D33">
          <w:rPr>
            <w:rStyle w:val="Hyperlink"/>
            <w:noProof/>
          </w:rPr>
          <w:t>4.  Systems Requirements</w:t>
        </w:r>
        <w:r w:rsidR="00DC5318">
          <w:rPr>
            <w:noProof/>
            <w:webHidden/>
          </w:rPr>
          <w:tab/>
        </w:r>
        <w:r w:rsidR="00DC5318">
          <w:rPr>
            <w:noProof/>
            <w:webHidden/>
          </w:rPr>
          <w:fldChar w:fldCharType="begin"/>
        </w:r>
        <w:r w:rsidR="00DC5318">
          <w:rPr>
            <w:noProof/>
            <w:webHidden/>
          </w:rPr>
          <w:instrText xml:space="preserve"> PAGEREF _Toc39094136 \h </w:instrText>
        </w:r>
        <w:r w:rsidR="00DC5318">
          <w:rPr>
            <w:noProof/>
            <w:webHidden/>
          </w:rPr>
        </w:r>
        <w:r w:rsidR="00DC5318">
          <w:rPr>
            <w:noProof/>
            <w:webHidden/>
          </w:rPr>
          <w:fldChar w:fldCharType="separate"/>
        </w:r>
        <w:r w:rsidR="00DC5318">
          <w:rPr>
            <w:noProof/>
            <w:webHidden/>
          </w:rPr>
          <w:t>8</w:t>
        </w:r>
        <w:r w:rsidR="00DC5318">
          <w:rPr>
            <w:noProof/>
            <w:webHidden/>
          </w:rPr>
          <w:fldChar w:fldCharType="end"/>
        </w:r>
      </w:hyperlink>
    </w:p>
    <w:p w14:paraId="24EE59BD" w14:textId="27C1C79E" w:rsidR="00DC5318" w:rsidRDefault="009F2603">
      <w:pPr>
        <w:pStyle w:val="TOC2"/>
        <w:rPr>
          <w:rFonts w:asciiTheme="minorHAnsi" w:eastAsiaTheme="minorEastAsia" w:hAnsiTheme="minorHAnsi" w:cstheme="minorBidi"/>
          <w:noProof/>
          <w:sz w:val="22"/>
          <w:szCs w:val="22"/>
        </w:rPr>
      </w:pPr>
      <w:hyperlink w:anchor="_Toc39094137" w:history="1">
        <w:r w:rsidR="00DC5318" w:rsidRPr="00037D33">
          <w:rPr>
            <w:rStyle w:val="Hyperlink"/>
            <w:noProof/>
          </w:rPr>
          <w:t>4.1 “Login” Requirements</w:t>
        </w:r>
        <w:r w:rsidR="00DC5318">
          <w:rPr>
            <w:noProof/>
            <w:webHidden/>
          </w:rPr>
          <w:tab/>
        </w:r>
        <w:r w:rsidR="00DC5318">
          <w:rPr>
            <w:noProof/>
            <w:webHidden/>
          </w:rPr>
          <w:fldChar w:fldCharType="begin"/>
        </w:r>
        <w:r w:rsidR="00DC5318">
          <w:rPr>
            <w:noProof/>
            <w:webHidden/>
          </w:rPr>
          <w:instrText xml:space="preserve"> PAGEREF _Toc39094137 \h </w:instrText>
        </w:r>
        <w:r w:rsidR="00DC5318">
          <w:rPr>
            <w:noProof/>
            <w:webHidden/>
          </w:rPr>
        </w:r>
        <w:r w:rsidR="00DC5318">
          <w:rPr>
            <w:noProof/>
            <w:webHidden/>
          </w:rPr>
          <w:fldChar w:fldCharType="separate"/>
        </w:r>
        <w:r w:rsidR="00DC5318">
          <w:rPr>
            <w:noProof/>
            <w:webHidden/>
          </w:rPr>
          <w:t>8</w:t>
        </w:r>
        <w:r w:rsidR="00DC5318">
          <w:rPr>
            <w:noProof/>
            <w:webHidden/>
          </w:rPr>
          <w:fldChar w:fldCharType="end"/>
        </w:r>
      </w:hyperlink>
    </w:p>
    <w:p w14:paraId="66F5761C" w14:textId="1198A635" w:rsidR="00DC5318" w:rsidRDefault="009F2603">
      <w:pPr>
        <w:pStyle w:val="TOC2"/>
        <w:rPr>
          <w:rFonts w:asciiTheme="minorHAnsi" w:eastAsiaTheme="minorEastAsia" w:hAnsiTheme="minorHAnsi" w:cstheme="minorBidi"/>
          <w:noProof/>
          <w:sz w:val="22"/>
          <w:szCs w:val="22"/>
        </w:rPr>
      </w:pPr>
      <w:hyperlink w:anchor="_Toc39094138" w:history="1">
        <w:r w:rsidR="00DC5318" w:rsidRPr="00037D33">
          <w:rPr>
            <w:rStyle w:val="Hyperlink"/>
            <w:noProof/>
          </w:rPr>
          <w:t>4.2 “Home Screen” Requirements</w:t>
        </w:r>
        <w:r w:rsidR="00DC5318">
          <w:rPr>
            <w:noProof/>
            <w:webHidden/>
          </w:rPr>
          <w:tab/>
        </w:r>
        <w:r w:rsidR="00DC5318">
          <w:rPr>
            <w:noProof/>
            <w:webHidden/>
          </w:rPr>
          <w:fldChar w:fldCharType="begin"/>
        </w:r>
        <w:r w:rsidR="00DC5318">
          <w:rPr>
            <w:noProof/>
            <w:webHidden/>
          </w:rPr>
          <w:instrText xml:space="preserve"> PAGEREF _Toc39094138 \h </w:instrText>
        </w:r>
        <w:r w:rsidR="00DC5318">
          <w:rPr>
            <w:noProof/>
            <w:webHidden/>
          </w:rPr>
        </w:r>
        <w:r w:rsidR="00DC5318">
          <w:rPr>
            <w:noProof/>
            <w:webHidden/>
          </w:rPr>
          <w:fldChar w:fldCharType="separate"/>
        </w:r>
        <w:r w:rsidR="00DC5318">
          <w:rPr>
            <w:noProof/>
            <w:webHidden/>
          </w:rPr>
          <w:t>12</w:t>
        </w:r>
        <w:r w:rsidR="00DC5318">
          <w:rPr>
            <w:noProof/>
            <w:webHidden/>
          </w:rPr>
          <w:fldChar w:fldCharType="end"/>
        </w:r>
      </w:hyperlink>
    </w:p>
    <w:p w14:paraId="71C0F0D4" w14:textId="7C89AAE3" w:rsidR="00DC5318" w:rsidRDefault="009F2603">
      <w:pPr>
        <w:pStyle w:val="TOC2"/>
        <w:rPr>
          <w:rFonts w:asciiTheme="minorHAnsi" w:eastAsiaTheme="minorEastAsia" w:hAnsiTheme="minorHAnsi" w:cstheme="minorBidi"/>
          <w:noProof/>
          <w:sz w:val="22"/>
          <w:szCs w:val="22"/>
        </w:rPr>
      </w:pPr>
      <w:hyperlink w:anchor="_Toc39094139" w:history="1">
        <w:r w:rsidR="00DC5318" w:rsidRPr="00037D33">
          <w:rPr>
            <w:rStyle w:val="Hyperlink"/>
            <w:noProof/>
          </w:rPr>
          <w:t>4.3 “Menu” Requirements</w:t>
        </w:r>
        <w:r w:rsidR="00DC5318">
          <w:rPr>
            <w:noProof/>
            <w:webHidden/>
          </w:rPr>
          <w:tab/>
        </w:r>
        <w:r w:rsidR="00DC5318">
          <w:rPr>
            <w:noProof/>
            <w:webHidden/>
          </w:rPr>
          <w:fldChar w:fldCharType="begin"/>
        </w:r>
        <w:r w:rsidR="00DC5318">
          <w:rPr>
            <w:noProof/>
            <w:webHidden/>
          </w:rPr>
          <w:instrText xml:space="preserve"> PAGEREF _Toc39094139 \h </w:instrText>
        </w:r>
        <w:r w:rsidR="00DC5318">
          <w:rPr>
            <w:noProof/>
            <w:webHidden/>
          </w:rPr>
        </w:r>
        <w:r w:rsidR="00DC5318">
          <w:rPr>
            <w:noProof/>
            <w:webHidden/>
          </w:rPr>
          <w:fldChar w:fldCharType="separate"/>
        </w:r>
        <w:r w:rsidR="00DC5318">
          <w:rPr>
            <w:noProof/>
            <w:webHidden/>
          </w:rPr>
          <w:t>14</w:t>
        </w:r>
        <w:r w:rsidR="00DC5318">
          <w:rPr>
            <w:noProof/>
            <w:webHidden/>
          </w:rPr>
          <w:fldChar w:fldCharType="end"/>
        </w:r>
      </w:hyperlink>
    </w:p>
    <w:p w14:paraId="11E3DAFF" w14:textId="4C260BED" w:rsidR="00DC5318" w:rsidRDefault="009F2603">
      <w:pPr>
        <w:pStyle w:val="TOC2"/>
        <w:rPr>
          <w:rFonts w:asciiTheme="minorHAnsi" w:eastAsiaTheme="minorEastAsia" w:hAnsiTheme="minorHAnsi" w:cstheme="minorBidi"/>
          <w:noProof/>
          <w:sz w:val="22"/>
          <w:szCs w:val="22"/>
        </w:rPr>
      </w:pPr>
      <w:hyperlink w:anchor="_Toc39094140" w:history="1">
        <w:r w:rsidR="00DC5318" w:rsidRPr="00037D33">
          <w:rPr>
            <w:rStyle w:val="Hyperlink"/>
            <w:noProof/>
          </w:rPr>
          <w:t>4.4 “Account Settings” Requirements</w:t>
        </w:r>
        <w:r w:rsidR="00DC5318">
          <w:rPr>
            <w:noProof/>
            <w:webHidden/>
          </w:rPr>
          <w:tab/>
        </w:r>
        <w:r w:rsidR="00DC5318">
          <w:rPr>
            <w:noProof/>
            <w:webHidden/>
          </w:rPr>
          <w:fldChar w:fldCharType="begin"/>
        </w:r>
        <w:r w:rsidR="00DC5318">
          <w:rPr>
            <w:noProof/>
            <w:webHidden/>
          </w:rPr>
          <w:instrText xml:space="preserve"> PAGEREF _Toc39094140 \h </w:instrText>
        </w:r>
        <w:r w:rsidR="00DC5318">
          <w:rPr>
            <w:noProof/>
            <w:webHidden/>
          </w:rPr>
        </w:r>
        <w:r w:rsidR="00DC5318">
          <w:rPr>
            <w:noProof/>
            <w:webHidden/>
          </w:rPr>
          <w:fldChar w:fldCharType="separate"/>
        </w:r>
        <w:r w:rsidR="00DC5318">
          <w:rPr>
            <w:noProof/>
            <w:webHidden/>
          </w:rPr>
          <w:t>19</w:t>
        </w:r>
        <w:r w:rsidR="00DC5318">
          <w:rPr>
            <w:noProof/>
            <w:webHidden/>
          </w:rPr>
          <w:fldChar w:fldCharType="end"/>
        </w:r>
      </w:hyperlink>
    </w:p>
    <w:p w14:paraId="6D55245A" w14:textId="252F898C" w:rsidR="00DC5318" w:rsidRDefault="009F2603">
      <w:pPr>
        <w:pStyle w:val="TOC2"/>
        <w:rPr>
          <w:rFonts w:asciiTheme="minorHAnsi" w:eastAsiaTheme="minorEastAsia" w:hAnsiTheme="minorHAnsi" w:cstheme="minorBidi"/>
          <w:noProof/>
          <w:sz w:val="22"/>
          <w:szCs w:val="22"/>
        </w:rPr>
      </w:pPr>
      <w:hyperlink w:anchor="_Toc39094141" w:history="1">
        <w:r w:rsidR="00DC5318" w:rsidRPr="00037D33">
          <w:rPr>
            <w:rStyle w:val="Hyperlink"/>
            <w:noProof/>
          </w:rPr>
          <w:t>4.5 “Take Photo” Requirements</w:t>
        </w:r>
        <w:r w:rsidR="00DC5318">
          <w:rPr>
            <w:noProof/>
            <w:webHidden/>
          </w:rPr>
          <w:tab/>
        </w:r>
        <w:r w:rsidR="00DC5318">
          <w:rPr>
            <w:noProof/>
            <w:webHidden/>
          </w:rPr>
          <w:fldChar w:fldCharType="begin"/>
        </w:r>
        <w:r w:rsidR="00DC5318">
          <w:rPr>
            <w:noProof/>
            <w:webHidden/>
          </w:rPr>
          <w:instrText xml:space="preserve"> PAGEREF _Toc39094141 \h </w:instrText>
        </w:r>
        <w:r w:rsidR="00DC5318">
          <w:rPr>
            <w:noProof/>
            <w:webHidden/>
          </w:rPr>
        </w:r>
        <w:r w:rsidR="00DC5318">
          <w:rPr>
            <w:noProof/>
            <w:webHidden/>
          </w:rPr>
          <w:fldChar w:fldCharType="separate"/>
        </w:r>
        <w:r w:rsidR="00DC5318">
          <w:rPr>
            <w:noProof/>
            <w:webHidden/>
          </w:rPr>
          <w:t>22</w:t>
        </w:r>
        <w:r w:rsidR="00DC5318">
          <w:rPr>
            <w:noProof/>
            <w:webHidden/>
          </w:rPr>
          <w:fldChar w:fldCharType="end"/>
        </w:r>
      </w:hyperlink>
    </w:p>
    <w:p w14:paraId="766087FA" w14:textId="737BE588" w:rsidR="00DC5318" w:rsidRDefault="009F2603">
      <w:pPr>
        <w:pStyle w:val="TOC2"/>
        <w:rPr>
          <w:rFonts w:asciiTheme="minorHAnsi" w:eastAsiaTheme="minorEastAsia" w:hAnsiTheme="minorHAnsi" w:cstheme="minorBidi"/>
          <w:noProof/>
          <w:sz w:val="22"/>
          <w:szCs w:val="22"/>
        </w:rPr>
      </w:pPr>
      <w:hyperlink w:anchor="_Toc39094142" w:history="1">
        <w:r w:rsidR="00DC5318" w:rsidRPr="00037D33">
          <w:rPr>
            <w:rStyle w:val="Hyperlink"/>
            <w:noProof/>
          </w:rPr>
          <w:t>4.6 “Choose from Gallery” Requirements</w:t>
        </w:r>
        <w:r w:rsidR="00DC5318">
          <w:rPr>
            <w:noProof/>
            <w:webHidden/>
          </w:rPr>
          <w:tab/>
        </w:r>
        <w:r w:rsidR="00DC5318">
          <w:rPr>
            <w:noProof/>
            <w:webHidden/>
          </w:rPr>
          <w:fldChar w:fldCharType="begin"/>
        </w:r>
        <w:r w:rsidR="00DC5318">
          <w:rPr>
            <w:noProof/>
            <w:webHidden/>
          </w:rPr>
          <w:instrText xml:space="preserve"> PAGEREF _Toc39094142 \h </w:instrText>
        </w:r>
        <w:r w:rsidR="00DC5318">
          <w:rPr>
            <w:noProof/>
            <w:webHidden/>
          </w:rPr>
        </w:r>
        <w:r w:rsidR="00DC5318">
          <w:rPr>
            <w:noProof/>
            <w:webHidden/>
          </w:rPr>
          <w:fldChar w:fldCharType="separate"/>
        </w:r>
        <w:r w:rsidR="00DC5318">
          <w:rPr>
            <w:noProof/>
            <w:webHidden/>
          </w:rPr>
          <w:t>23</w:t>
        </w:r>
        <w:r w:rsidR="00DC5318">
          <w:rPr>
            <w:noProof/>
            <w:webHidden/>
          </w:rPr>
          <w:fldChar w:fldCharType="end"/>
        </w:r>
      </w:hyperlink>
    </w:p>
    <w:p w14:paraId="704D889D" w14:textId="1AA5BB39" w:rsidR="00DC5318" w:rsidRDefault="009F2603">
      <w:pPr>
        <w:pStyle w:val="TOC2"/>
        <w:rPr>
          <w:rFonts w:asciiTheme="minorHAnsi" w:eastAsiaTheme="minorEastAsia" w:hAnsiTheme="minorHAnsi" w:cstheme="minorBidi"/>
          <w:noProof/>
          <w:sz w:val="22"/>
          <w:szCs w:val="22"/>
        </w:rPr>
      </w:pPr>
      <w:hyperlink w:anchor="_Toc39094143" w:history="1">
        <w:r w:rsidR="00DC5318" w:rsidRPr="00037D33">
          <w:rPr>
            <w:rStyle w:val="Hyperlink"/>
            <w:noProof/>
          </w:rPr>
          <w:t>4.7 “Classification” Requirements</w:t>
        </w:r>
        <w:r w:rsidR="00DC5318">
          <w:rPr>
            <w:noProof/>
            <w:webHidden/>
          </w:rPr>
          <w:tab/>
        </w:r>
        <w:r w:rsidR="00DC5318">
          <w:rPr>
            <w:noProof/>
            <w:webHidden/>
          </w:rPr>
          <w:fldChar w:fldCharType="begin"/>
        </w:r>
        <w:r w:rsidR="00DC5318">
          <w:rPr>
            <w:noProof/>
            <w:webHidden/>
          </w:rPr>
          <w:instrText xml:space="preserve"> PAGEREF _Toc39094143 \h </w:instrText>
        </w:r>
        <w:r w:rsidR="00DC5318">
          <w:rPr>
            <w:noProof/>
            <w:webHidden/>
          </w:rPr>
        </w:r>
        <w:r w:rsidR="00DC5318">
          <w:rPr>
            <w:noProof/>
            <w:webHidden/>
          </w:rPr>
          <w:fldChar w:fldCharType="separate"/>
        </w:r>
        <w:r w:rsidR="00DC5318">
          <w:rPr>
            <w:noProof/>
            <w:webHidden/>
          </w:rPr>
          <w:t>24</w:t>
        </w:r>
        <w:r w:rsidR="00DC5318">
          <w:rPr>
            <w:noProof/>
            <w:webHidden/>
          </w:rPr>
          <w:fldChar w:fldCharType="end"/>
        </w:r>
      </w:hyperlink>
    </w:p>
    <w:p w14:paraId="697EE68B" w14:textId="697213D4" w:rsidR="00DC5318" w:rsidRDefault="009F2603">
      <w:pPr>
        <w:pStyle w:val="TOC1"/>
        <w:rPr>
          <w:rFonts w:asciiTheme="minorHAnsi" w:eastAsiaTheme="minorEastAsia" w:hAnsiTheme="minorHAnsi" w:cstheme="minorBidi"/>
          <w:b w:val="0"/>
          <w:caps w:val="0"/>
          <w:noProof/>
          <w:sz w:val="22"/>
          <w:szCs w:val="22"/>
        </w:rPr>
      </w:pPr>
      <w:hyperlink w:anchor="_Toc39094144" w:history="1">
        <w:r w:rsidR="00DC5318" w:rsidRPr="00037D33">
          <w:rPr>
            <w:rStyle w:val="Hyperlink"/>
            <w:noProof/>
          </w:rPr>
          <w:t>5.  Software Processes and Infrastructure</w:t>
        </w:r>
        <w:r w:rsidR="00DC5318">
          <w:rPr>
            <w:noProof/>
            <w:webHidden/>
          </w:rPr>
          <w:tab/>
        </w:r>
        <w:r w:rsidR="00DC5318">
          <w:rPr>
            <w:noProof/>
            <w:webHidden/>
          </w:rPr>
          <w:fldChar w:fldCharType="begin"/>
        </w:r>
        <w:r w:rsidR="00DC5318">
          <w:rPr>
            <w:noProof/>
            <w:webHidden/>
          </w:rPr>
          <w:instrText xml:space="preserve"> PAGEREF _Toc39094144 \h </w:instrText>
        </w:r>
        <w:r w:rsidR="00DC5318">
          <w:rPr>
            <w:noProof/>
            <w:webHidden/>
          </w:rPr>
        </w:r>
        <w:r w:rsidR="00DC5318">
          <w:rPr>
            <w:noProof/>
            <w:webHidden/>
          </w:rPr>
          <w:fldChar w:fldCharType="separate"/>
        </w:r>
        <w:r w:rsidR="00DC5318">
          <w:rPr>
            <w:noProof/>
            <w:webHidden/>
          </w:rPr>
          <w:t>25</w:t>
        </w:r>
        <w:r w:rsidR="00DC5318">
          <w:rPr>
            <w:noProof/>
            <w:webHidden/>
          </w:rPr>
          <w:fldChar w:fldCharType="end"/>
        </w:r>
      </w:hyperlink>
    </w:p>
    <w:p w14:paraId="445F57E9" w14:textId="1826E7CA" w:rsidR="00DC5318" w:rsidRDefault="009F2603">
      <w:pPr>
        <w:pStyle w:val="TOC2"/>
        <w:rPr>
          <w:rFonts w:asciiTheme="minorHAnsi" w:eastAsiaTheme="minorEastAsia" w:hAnsiTheme="minorHAnsi" w:cstheme="minorBidi"/>
          <w:noProof/>
          <w:sz w:val="22"/>
          <w:szCs w:val="22"/>
        </w:rPr>
      </w:pPr>
      <w:hyperlink w:anchor="_Toc39094145" w:history="1">
        <w:r w:rsidR="00DC5318" w:rsidRPr="00037D33">
          <w:rPr>
            <w:rStyle w:val="Hyperlink"/>
            <w:noProof/>
          </w:rPr>
          <w:t>5.1 Hardware and Infrastructure</w:t>
        </w:r>
        <w:r w:rsidR="00DC5318">
          <w:rPr>
            <w:noProof/>
            <w:webHidden/>
          </w:rPr>
          <w:tab/>
        </w:r>
        <w:r w:rsidR="00DC5318">
          <w:rPr>
            <w:noProof/>
            <w:webHidden/>
          </w:rPr>
          <w:fldChar w:fldCharType="begin"/>
        </w:r>
        <w:r w:rsidR="00DC5318">
          <w:rPr>
            <w:noProof/>
            <w:webHidden/>
          </w:rPr>
          <w:instrText xml:space="preserve"> PAGEREF _Toc39094145 \h </w:instrText>
        </w:r>
        <w:r w:rsidR="00DC5318">
          <w:rPr>
            <w:noProof/>
            <w:webHidden/>
          </w:rPr>
        </w:r>
        <w:r w:rsidR="00DC5318">
          <w:rPr>
            <w:noProof/>
            <w:webHidden/>
          </w:rPr>
          <w:fldChar w:fldCharType="separate"/>
        </w:r>
        <w:r w:rsidR="00DC5318">
          <w:rPr>
            <w:noProof/>
            <w:webHidden/>
          </w:rPr>
          <w:t>25</w:t>
        </w:r>
        <w:r w:rsidR="00DC5318">
          <w:rPr>
            <w:noProof/>
            <w:webHidden/>
          </w:rPr>
          <w:fldChar w:fldCharType="end"/>
        </w:r>
      </w:hyperlink>
    </w:p>
    <w:p w14:paraId="18BC5153" w14:textId="130E73DB" w:rsidR="00DC5318" w:rsidRDefault="009F2603">
      <w:pPr>
        <w:pStyle w:val="TOC2"/>
        <w:rPr>
          <w:rFonts w:asciiTheme="minorHAnsi" w:eastAsiaTheme="minorEastAsia" w:hAnsiTheme="minorHAnsi" w:cstheme="minorBidi"/>
          <w:noProof/>
          <w:sz w:val="22"/>
          <w:szCs w:val="22"/>
        </w:rPr>
      </w:pPr>
      <w:hyperlink w:anchor="_Toc39094146" w:history="1">
        <w:r w:rsidR="00DC5318" w:rsidRPr="00037D33">
          <w:rPr>
            <w:rStyle w:val="Hyperlink"/>
            <w:noProof/>
          </w:rPr>
          <w:t>5.2 UML Diagrams</w:t>
        </w:r>
        <w:r w:rsidR="00DC5318">
          <w:rPr>
            <w:noProof/>
            <w:webHidden/>
          </w:rPr>
          <w:tab/>
        </w:r>
        <w:r w:rsidR="00DC5318">
          <w:rPr>
            <w:noProof/>
            <w:webHidden/>
          </w:rPr>
          <w:fldChar w:fldCharType="begin"/>
        </w:r>
        <w:r w:rsidR="00DC5318">
          <w:rPr>
            <w:noProof/>
            <w:webHidden/>
          </w:rPr>
          <w:instrText xml:space="preserve"> PAGEREF _Toc39094146 \h </w:instrText>
        </w:r>
        <w:r w:rsidR="00DC5318">
          <w:rPr>
            <w:noProof/>
            <w:webHidden/>
          </w:rPr>
        </w:r>
        <w:r w:rsidR="00DC5318">
          <w:rPr>
            <w:noProof/>
            <w:webHidden/>
          </w:rPr>
          <w:fldChar w:fldCharType="separate"/>
        </w:r>
        <w:r w:rsidR="00DC5318">
          <w:rPr>
            <w:noProof/>
            <w:webHidden/>
          </w:rPr>
          <w:t>27</w:t>
        </w:r>
        <w:r w:rsidR="00DC5318">
          <w:rPr>
            <w:noProof/>
            <w:webHidden/>
          </w:rPr>
          <w:fldChar w:fldCharType="end"/>
        </w:r>
      </w:hyperlink>
    </w:p>
    <w:p w14:paraId="0B88A22A" w14:textId="08BB5F44" w:rsidR="00DC5318" w:rsidRDefault="009F2603">
      <w:pPr>
        <w:pStyle w:val="TOC2"/>
        <w:rPr>
          <w:rFonts w:asciiTheme="minorHAnsi" w:eastAsiaTheme="minorEastAsia" w:hAnsiTheme="minorHAnsi" w:cstheme="minorBidi"/>
          <w:noProof/>
          <w:sz w:val="22"/>
          <w:szCs w:val="22"/>
        </w:rPr>
      </w:pPr>
      <w:hyperlink w:anchor="_Toc39094147" w:history="1">
        <w:r w:rsidR="00DC5318" w:rsidRPr="00037D33">
          <w:rPr>
            <w:rStyle w:val="Hyperlink"/>
            <w:noProof/>
          </w:rPr>
          <w:t>5.3 Conceptual Data Model – Database</w:t>
        </w:r>
        <w:r w:rsidR="00DC5318">
          <w:rPr>
            <w:noProof/>
            <w:webHidden/>
          </w:rPr>
          <w:tab/>
        </w:r>
        <w:r w:rsidR="00DC5318">
          <w:rPr>
            <w:noProof/>
            <w:webHidden/>
          </w:rPr>
          <w:fldChar w:fldCharType="begin"/>
        </w:r>
        <w:r w:rsidR="00DC5318">
          <w:rPr>
            <w:noProof/>
            <w:webHidden/>
          </w:rPr>
          <w:instrText xml:space="preserve"> PAGEREF _Toc39094147 \h </w:instrText>
        </w:r>
        <w:r w:rsidR="00DC5318">
          <w:rPr>
            <w:noProof/>
            <w:webHidden/>
          </w:rPr>
        </w:r>
        <w:r w:rsidR="00DC5318">
          <w:rPr>
            <w:noProof/>
            <w:webHidden/>
          </w:rPr>
          <w:fldChar w:fldCharType="separate"/>
        </w:r>
        <w:r w:rsidR="00DC5318">
          <w:rPr>
            <w:noProof/>
            <w:webHidden/>
          </w:rPr>
          <w:t>38</w:t>
        </w:r>
        <w:r w:rsidR="00DC5318">
          <w:rPr>
            <w:noProof/>
            <w:webHidden/>
          </w:rPr>
          <w:fldChar w:fldCharType="end"/>
        </w:r>
      </w:hyperlink>
    </w:p>
    <w:p w14:paraId="13C1E3E7" w14:textId="5243F4D3" w:rsidR="00DC5318" w:rsidRDefault="009F2603">
      <w:pPr>
        <w:pStyle w:val="TOC1"/>
        <w:rPr>
          <w:rFonts w:asciiTheme="minorHAnsi" w:eastAsiaTheme="minorEastAsia" w:hAnsiTheme="minorHAnsi" w:cstheme="minorBidi"/>
          <w:b w:val="0"/>
          <w:caps w:val="0"/>
          <w:noProof/>
          <w:sz w:val="22"/>
          <w:szCs w:val="22"/>
        </w:rPr>
      </w:pPr>
      <w:hyperlink w:anchor="_Toc39094148" w:history="1">
        <w:r w:rsidR="00DC5318" w:rsidRPr="00037D33">
          <w:rPr>
            <w:rStyle w:val="Hyperlink"/>
            <w:noProof/>
          </w:rPr>
          <w:t>6. Test Plan</w:t>
        </w:r>
        <w:r w:rsidR="00DC5318">
          <w:rPr>
            <w:noProof/>
            <w:webHidden/>
          </w:rPr>
          <w:tab/>
        </w:r>
        <w:r w:rsidR="00DC5318">
          <w:rPr>
            <w:noProof/>
            <w:webHidden/>
          </w:rPr>
          <w:fldChar w:fldCharType="begin"/>
        </w:r>
        <w:r w:rsidR="00DC5318">
          <w:rPr>
            <w:noProof/>
            <w:webHidden/>
          </w:rPr>
          <w:instrText xml:space="preserve"> PAGEREF _Toc39094148 \h </w:instrText>
        </w:r>
        <w:r w:rsidR="00DC5318">
          <w:rPr>
            <w:noProof/>
            <w:webHidden/>
          </w:rPr>
        </w:r>
        <w:r w:rsidR="00DC5318">
          <w:rPr>
            <w:noProof/>
            <w:webHidden/>
          </w:rPr>
          <w:fldChar w:fldCharType="separate"/>
        </w:r>
        <w:r w:rsidR="00DC5318">
          <w:rPr>
            <w:noProof/>
            <w:webHidden/>
          </w:rPr>
          <w:t>41</w:t>
        </w:r>
        <w:r w:rsidR="00DC5318">
          <w:rPr>
            <w:noProof/>
            <w:webHidden/>
          </w:rPr>
          <w:fldChar w:fldCharType="end"/>
        </w:r>
      </w:hyperlink>
    </w:p>
    <w:p w14:paraId="1050C2B4" w14:textId="57FA706E" w:rsidR="00DC5318" w:rsidRDefault="009F2603">
      <w:pPr>
        <w:pStyle w:val="TOC2"/>
        <w:rPr>
          <w:rFonts w:asciiTheme="minorHAnsi" w:eastAsiaTheme="minorEastAsia" w:hAnsiTheme="minorHAnsi" w:cstheme="minorBidi"/>
          <w:noProof/>
          <w:sz w:val="22"/>
          <w:szCs w:val="22"/>
        </w:rPr>
      </w:pPr>
      <w:hyperlink w:anchor="_Toc39094149" w:history="1">
        <w:r w:rsidR="00DC5318" w:rsidRPr="00037D33">
          <w:rPr>
            <w:rStyle w:val="Hyperlink"/>
            <w:noProof/>
          </w:rPr>
          <w:t>6.1  Introduction and Plan of Approach</w:t>
        </w:r>
        <w:r w:rsidR="00DC5318">
          <w:rPr>
            <w:noProof/>
            <w:webHidden/>
          </w:rPr>
          <w:tab/>
        </w:r>
        <w:r w:rsidR="00DC5318">
          <w:rPr>
            <w:noProof/>
            <w:webHidden/>
          </w:rPr>
          <w:fldChar w:fldCharType="begin"/>
        </w:r>
        <w:r w:rsidR="00DC5318">
          <w:rPr>
            <w:noProof/>
            <w:webHidden/>
          </w:rPr>
          <w:instrText xml:space="preserve"> PAGEREF _Toc39094149 \h </w:instrText>
        </w:r>
        <w:r w:rsidR="00DC5318">
          <w:rPr>
            <w:noProof/>
            <w:webHidden/>
          </w:rPr>
        </w:r>
        <w:r w:rsidR="00DC5318">
          <w:rPr>
            <w:noProof/>
            <w:webHidden/>
          </w:rPr>
          <w:fldChar w:fldCharType="separate"/>
        </w:r>
        <w:r w:rsidR="00DC5318">
          <w:rPr>
            <w:noProof/>
            <w:webHidden/>
          </w:rPr>
          <w:t>41</w:t>
        </w:r>
        <w:r w:rsidR="00DC5318">
          <w:rPr>
            <w:noProof/>
            <w:webHidden/>
          </w:rPr>
          <w:fldChar w:fldCharType="end"/>
        </w:r>
      </w:hyperlink>
    </w:p>
    <w:p w14:paraId="054A2632" w14:textId="18B066A5" w:rsidR="00DC5318" w:rsidRDefault="009F2603">
      <w:pPr>
        <w:pStyle w:val="TOC2"/>
        <w:rPr>
          <w:rFonts w:asciiTheme="minorHAnsi" w:eastAsiaTheme="minorEastAsia" w:hAnsiTheme="minorHAnsi" w:cstheme="minorBidi"/>
          <w:noProof/>
          <w:sz w:val="22"/>
          <w:szCs w:val="22"/>
        </w:rPr>
      </w:pPr>
      <w:hyperlink w:anchor="_Toc39094150" w:history="1">
        <w:r w:rsidR="00DC5318" w:rsidRPr="00037D33">
          <w:rPr>
            <w:rStyle w:val="Hyperlink"/>
            <w:noProof/>
          </w:rPr>
          <w:t>6.2  Test Cases: “Login”</w:t>
        </w:r>
        <w:r w:rsidR="00DC5318">
          <w:rPr>
            <w:noProof/>
            <w:webHidden/>
          </w:rPr>
          <w:tab/>
        </w:r>
        <w:r w:rsidR="00DC5318">
          <w:rPr>
            <w:noProof/>
            <w:webHidden/>
          </w:rPr>
          <w:fldChar w:fldCharType="begin"/>
        </w:r>
        <w:r w:rsidR="00DC5318">
          <w:rPr>
            <w:noProof/>
            <w:webHidden/>
          </w:rPr>
          <w:instrText xml:space="preserve"> PAGEREF _Toc39094150 \h </w:instrText>
        </w:r>
        <w:r w:rsidR="00DC5318">
          <w:rPr>
            <w:noProof/>
            <w:webHidden/>
          </w:rPr>
        </w:r>
        <w:r w:rsidR="00DC5318">
          <w:rPr>
            <w:noProof/>
            <w:webHidden/>
          </w:rPr>
          <w:fldChar w:fldCharType="separate"/>
        </w:r>
        <w:r w:rsidR="00DC5318">
          <w:rPr>
            <w:noProof/>
            <w:webHidden/>
          </w:rPr>
          <w:t>42</w:t>
        </w:r>
        <w:r w:rsidR="00DC5318">
          <w:rPr>
            <w:noProof/>
            <w:webHidden/>
          </w:rPr>
          <w:fldChar w:fldCharType="end"/>
        </w:r>
      </w:hyperlink>
    </w:p>
    <w:p w14:paraId="08A8057D" w14:textId="43A9EE03" w:rsidR="00DC5318" w:rsidRDefault="009F2603">
      <w:pPr>
        <w:pStyle w:val="TOC2"/>
        <w:rPr>
          <w:rFonts w:asciiTheme="minorHAnsi" w:eastAsiaTheme="minorEastAsia" w:hAnsiTheme="minorHAnsi" w:cstheme="minorBidi"/>
          <w:noProof/>
          <w:sz w:val="22"/>
          <w:szCs w:val="22"/>
        </w:rPr>
      </w:pPr>
      <w:hyperlink w:anchor="_Toc39094151" w:history="1">
        <w:r w:rsidR="00DC5318" w:rsidRPr="00037D33">
          <w:rPr>
            <w:rStyle w:val="Hyperlink"/>
            <w:noProof/>
          </w:rPr>
          <w:t>6.3  Test Cases: “Sign up”</w:t>
        </w:r>
        <w:r w:rsidR="00DC5318">
          <w:rPr>
            <w:noProof/>
            <w:webHidden/>
          </w:rPr>
          <w:tab/>
        </w:r>
        <w:r w:rsidR="00DC5318">
          <w:rPr>
            <w:noProof/>
            <w:webHidden/>
          </w:rPr>
          <w:fldChar w:fldCharType="begin"/>
        </w:r>
        <w:r w:rsidR="00DC5318">
          <w:rPr>
            <w:noProof/>
            <w:webHidden/>
          </w:rPr>
          <w:instrText xml:space="preserve"> PAGEREF _Toc39094151 \h </w:instrText>
        </w:r>
        <w:r w:rsidR="00DC5318">
          <w:rPr>
            <w:noProof/>
            <w:webHidden/>
          </w:rPr>
        </w:r>
        <w:r w:rsidR="00DC5318">
          <w:rPr>
            <w:noProof/>
            <w:webHidden/>
          </w:rPr>
          <w:fldChar w:fldCharType="separate"/>
        </w:r>
        <w:r w:rsidR="00DC5318">
          <w:rPr>
            <w:noProof/>
            <w:webHidden/>
          </w:rPr>
          <w:t>43</w:t>
        </w:r>
        <w:r w:rsidR="00DC5318">
          <w:rPr>
            <w:noProof/>
            <w:webHidden/>
          </w:rPr>
          <w:fldChar w:fldCharType="end"/>
        </w:r>
      </w:hyperlink>
    </w:p>
    <w:p w14:paraId="30E73E2A" w14:textId="45722D45" w:rsidR="00DC5318" w:rsidRDefault="009F2603">
      <w:pPr>
        <w:pStyle w:val="TOC2"/>
        <w:rPr>
          <w:rFonts w:asciiTheme="minorHAnsi" w:eastAsiaTheme="minorEastAsia" w:hAnsiTheme="minorHAnsi" w:cstheme="minorBidi"/>
          <w:noProof/>
          <w:sz w:val="22"/>
          <w:szCs w:val="22"/>
        </w:rPr>
      </w:pPr>
      <w:hyperlink w:anchor="_Toc39094152" w:history="1">
        <w:r w:rsidR="00DC5318" w:rsidRPr="00037D33">
          <w:rPr>
            <w:rStyle w:val="Hyperlink"/>
            <w:noProof/>
          </w:rPr>
          <w:t>6.4  Test Cases: “Home Screen”</w:t>
        </w:r>
        <w:r w:rsidR="00DC5318">
          <w:rPr>
            <w:noProof/>
            <w:webHidden/>
          </w:rPr>
          <w:tab/>
        </w:r>
        <w:r w:rsidR="00DC5318">
          <w:rPr>
            <w:noProof/>
            <w:webHidden/>
          </w:rPr>
          <w:fldChar w:fldCharType="begin"/>
        </w:r>
        <w:r w:rsidR="00DC5318">
          <w:rPr>
            <w:noProof/>
            <w:webHidden/>
          </w:rPr>
          <w:instrText xml:space="preserve"> PAGEREF _Toc39094152 \h </w:instrText>
        </w:r>
        <w:r w:rsidR="00DC5318">
          <w:rPr>
            <w:noProof/>
            <w:webHidden/>
          </w:rPr>
        </w:r>
        <w:r w:rsidR="00DC5318">
          <w:rPr>
            <w:noProof/>
            <w:webHidden/>
          </w:rPr>
          <w:fldChar w:fldCharType="separate"/>
        </w:r>
        <w:r w:rsidR="00DC5318">
          <w:rPr>
            <w:noProof/>
            <w:webHidden/>
          </w:rPr>
          <w:t>44</w:t>
        </w:r>
        <w:r w:rsidR="00DC5318">
          <w:rPr>
            <w:noProof/>
            <w:webHidden/>
          </w:rPr>
          <w:fldChar w:fldCharType="end"/>
        </w:r>
      </w:hyperlink>
    </w:p>
    <w:p w14:paraId="32489C1D" w14:textId="4B587EE7" w:rsidR="00DC5318" w:rsidRDefault="009F2603">
      <w:pPr>
        <w:pStyle w:val="TOC2"/>
        <w:rPr>
          <w:rFonts w:asciiTheme="minorHAnsi" w:eastAsiaTheme="minorEastAsia" w:hAnsiTheme="minorHAnsi" w:cstheme="minorBidi"/>
          <w:noProof/>
          <w:sz w:val="22"/>
          <w:szCs w:val="22"/>
        </w:rPr>
      </w:pPr>
      <w:hyperlink w:anchor="_Toc39094153" w:history="1">
        <w:r w:rsidR="00DC5318" w:rsidRPr="00037D33">
          <w:rPr>
            <w:rStyle w:val="Hyperlink"/>
            <w:noProof/>
          </w:rPr>
          <w:t>6.5  Test Cases: “Menu”</w:t>
        </w:r>
        <w:r w:rsidR="00DC5318">
          <w:rPr>
            <w:noProof/>
            <w:webHidden/>
          </w:rPr>
          <w:tab/>
        </w:r>
        <w:r w:rsidR="00DC5318">
          <w:rPr>
            <w:noProof/>
            <w:webHidden/>
          </w:rPr>
          <w:fldChar w:fldCharType="begin"/>
        </w:r>
        <w:r w:rsidR="00DC5318">
          <w:rPr>
            <w:noProof/>
            <w:webHidden/>
          </w:rPr>
          <w:instrText xml:space="preserve"> PAGEREF _Toc39094153 \h </w:instrText>
        </w:r>
        <w:r w:rsidR="00DC5318">
          <w:rPr>
            <w:noProof/>
            <w:webHidden/>
          </w:rPr>
        </w:r>
        <w:r w:rsidR="00DC5318">
          <w:rPr>
            <w:noProof/>
            <w:webHidden/>
          </w:rPr>
          <w:fldChar w:fldCharType="separate"/>
        </w:r>
        <w:r w:rsidR="00DC5318">
          <w:rPr>
            <w:noProof/>
            <w:webHidden/>
          </w:rPr>
          <w:t>45</w:t>
        </w:r>
        <w:r w:rsidR="00DC5318">
          <w:rPr>
            <w:noProof/>
            <w:webHidden/>
          </w:rPr>
          <w:fldChar w:fldCharType="end"/>
        </w:r>
      </w:hyperlink>
    </w:p>
    <w:p w14:paraId="2699C99F" w14:textId="2E521910" w:rsidR="00DC5318" w:rsidRDefault="009F2603">
      <w:pPr>
        <w:pStyle w:val="TOC2"/>
        <w:rPr>
          <w:rFonts w:asciiTheme="minorHAnsi" w:eastAsiaTheme="minorEastAsia" w:hAnsiTheme="minorHAnsi" w:cstheme="minorBidi"/>
          <w:noProof/>
          <w:sz w:val="22"/>
          <w:szCs w:val="22"/>
        </w:rPr>
      </w:pPr>
      <w:hyperlink w:anchor="_Toc39094154" w:history="1">
        <w:r w:rsidR="00DC5318" w:rsidRPr="00037D33">
          <w:rPr>
            <w:rStyle w:val="Hyperlink"/>
            <w:noProof/>
          </w:rPr>
          <w:t>6.6  Test Cases: “Account Settings”</w:t>
        </w:r>
        <w:r w:rsidR="00DC5318">
          <w:rPr>
            <w:noProof/>
            <w:webHidden/>
          </w:rPr>
          <w:tab/>
        </w:r>
        <w:r w:rsidR="00DC5318">
          <w:rPr>
            <w:noProof/>
            <w:webHidden/>
          </w:rPr>
          <w:fldChar w:fldCharType="begin"/>
        </w:r>
        <w:r w:rsidR="00DC5318">
          <w:rPr>
            <w:noProof/>
            <w:webHidden/>
          </w:rPr>
          <w:instrText xml:space="preserve"> PAGEREF _Toc39094154 \h </w:instrText>
        </w:r>
        <w:r w:rsidR="00DC5318">
          <w:rPr>
            <w:noProof/>
            <w:webHidden/>
          </w:rPr>
        </w:r>
        <w:r w:rsidR="00DC5318">
          <w:rPr>
            <w:noProof/>
            <w:webHidden/>
          </w:rPr>
          <w:fldChar w:fldCharType="separate"/>
        </w:r>
        <w:r w:rsidR="00DC5318">
          <w:rPr>
            <w:noProof/>
            <w:webHidden/>
          </w:rPr>
          <w:t>47</w:t>
        </w:r>
        <w:r w:rsidR="00DC5318">
          <w:rPr>
            <w:noProof/>
            <w:webHidden/>
          </w:rPr>
          <w:fldChar w:fldCharType="end"/>
        </w:r>
      </w:hyperlink>
    </w:p>
    <w:p w14:paraId="74D89E5E" w14:textId="2596839D" w:rsidR="00DC5318" w:rsidRDefault="009F2603">
      <w:pPr>
        <w:pStyle w:val="TOC2"/>
        <w:rPr>
          <w:rFonts w:asciiTheme="minorHAnsi" w:eastAsiaTheme="minorEastAsia" w:hAnsiTheme="minorHAnsi" w:cstheme="minorBidi"/>
          <w:noProof/>
          <w:sz w:val="22"/>
          <w:szCs w:val="22"/>
        </w:rPr>
      </w:pPr>
      <w:hyperlink w:anchor="_Toc39094155" w:history="1">
        <w:r w:rsidR="00DC5318" w:rsidRPr="00037D33">
          <w:rPr>
            <w:rStyle w:val="Hyperlink"/>
            <w:noProof/>
          </w:rPr>
          <w:t>6.7  Test Cases: “Take Photo”</w:t>
        </w:r>
        <w:r w:rsidR="00DC5318">
          <w:rPr>
            <w:noProof/>
            <w:webHidden/>
          </w:rPr>
          <w:tab/>
        </w:r>
        <w:r w:rsidR="00DC5318">
          <w:rPr>
            <w:noProof/>
            <w:webHidden/>
          </w:rPr>
          <w:fldChar w:fldCharType="begin"/>
        </w:r>
        <w:r w:rsidR="00DC5318">
          <w:rPr>
            <w:noProof/>
            <w:webHidden/>
          </w:rPr>
          <w:instrText xml:space="preserve"> PAGEREF _Toc39094155 \h </w:instrText>
        </w:r>
        <w:r w:rsidR="00DC5318">
          <w:rPr>
            <w:noProof/>
            <w:webHidden/>
          </w:rPr>
        </w:r>
        <w:r w:rsidR="00DC5318">
          <w:rPr>
            <w:noProof/>
            <w:webHidden/>
          </w:rPr>
          <w:fldChar w:fldCharType="separate"/>
        </w:r>
        <w:r w:rsidR="00DC5318">
          <w:rPr>
            <w:noProof/>
            <w:webHidden/>
          </w:rPr>
          <w:t>48</w:t>
        </w:r>
        <w:r w:rsidR="00DC5318">
          <w:rPr>
            <w:noProof/>
            <w:webHidden/>
          </w:rPr>
          <w:fldChar w:fldCharType="end"/>
        </w:r>
      </w:hyperlink>
    </w:p>
    <w:p w14:paraId="35407289" w14:textId="31E23C97" w:rsidR="00DC5318" w:rsidRDefault="009F2603">
      <w:pPr>
        <w:pStyle w:val="TOC2"/>
        <w:rPr>
          <w:rFonts w:asciiTheme="minorHAnsi" w:eastAsiaTheme="minorEastAsia" w:hAnsiTheme="minorHAnsi" w:cstheme="minorBidi"/>
          <w:noProof/>
          <w:sz w:val="22"/>
          <w:szCs w:val="22"/>
        </w:rPr>
      </w:pPr>
      <w:hyperlink w:anchor="_Toc39094156" w:history="1">
        <w:r w:rsidR="00DC5318" w:rsidRPr="00037D33">
          <w:rPr>
            <w:rStyle w:val="Hyperlink"/>
            <w:noProof/>
          </w:rPr>
          <w:t>6.8 Test Cases: “Choose from Gallery”</w:t>
        </w:r>
        <w:r w:rsidR="00DC5318">
          <w:rPr>
            <w:noProof/>
            <w:webHidden/>
          </w:rPr>
          <w:tab/>
        </w:r>
        <w:r w:rsidR="00DC5318">
          <w:rPr>
            <w:noProof/>
            <w:webHidden/>
          </w:rPr>
          <w:fldChar w:fldCharType="begin"/>
        </w:r>
        <w:r w:rsidR="00DC5318">
          <w:rPr>
            <w:noProof/>
            <w:webHidden/>
          </w:rPr>
          <w:instrText xml:space="preserve"> PAGEREF _Toc39094156 \h </w:instrText>
        </w:r>
        <w:r w:rsidR="00DC5318">
          <w:rPr>
            <w:noProof/>
            <w:webHidden/>
          </w:rPr>
        </w:r>
        <w:r w:rsidR="00DC5318">
          <w:rPr>
            <w:noProof/>
            <w:webHidden/>
          </w:rPr>
          <w:fldChar w:fldCharType="separate"/>
        </w:r>
        <w:r w:rsidR="00DC5318">
          <w:rPr>
            <w:noProof/>
            <w:webHidden/>
          </w:rPr>
          <w:t>49</w:t>
        </w:r>
        <w:r w:rsidR="00DC5318">
          <w:rPr>
            <w:noProof/>
            <w:webHidden/>
          </w:rPr>
          <w:fldChar w:fldCharType="end"/>
        </w:r>
      </w:hyperlink>
    </w:p>
    <w:p w14:paraId="0476CB50" w14:textId="61D404FD" w:rsidR="00DC5318" w:rsidRDefault="009F2603">
      <w:pPr>
        <w:pStyle w:val="TOC2"/>
        <w:rPr>
          <w:rFonts w:asciiTheme="minorHAnsi" w:eastAsiaTheme="minorEastAsia" w:hAnsiTheme="minorHAnsi" w:cstheme="minorBidi"/>
          <w:noProof/>
          <w:sz w:val="22"/>
          <w:szCs w:val="22"/>
        </w:rPr>
      </w:pPr>
      <w:hyperlink w:anchor="_Toc39094157" w:history="1">
        <w:r w:rsidR="00DC5318" w:rsidRPr="00037D33">
          <w:rPr>
            <w:rStyle w:val="Hyperlink"/>
            <w:noProof/>
          </w:rPr>
          <w:t>6.9  Test Cases: “Classification”</w:t>
        </w:r>
        <w:r w:rsidR="00DC5318">
          <w:rPr>
            <w:noProof/>
            <w:webHidden/>
          </w:rPr>
          <w:tab/>
        </w:r>
        <w:r w:rsidR="00DC5318">
          <w:rPr>
            <w:noProof/>
            <w:webHidden/>
          </w:rPr>
          <w:fldChar w:fldCharType="begin"/>
        </w:r>
        <w:r w:rsidR="00DC5318">
          <w:rPr>
            <w:noProof/>
            <w:webHidden/>
          </w:rPr>
          <w:instrText xml:space="preserve"> PAGEREF _Toc39094157 \h </w:instrText>
        </w:r>
        <w:r w:rsidR="00DC5318">
          <w:rPr>
            <w:noProof/>
            <w:webHidden/>
          </w:rPr>
        </w:r>
        <w:r w:rsidR="00DC5318">
          <w:rPr>
            <w:noProof/>
            <w:webHidden/>
          </w:rPr>
          <w:fldChar w:fldCharType="separate"/>
        </w:r>
        <w:r w:rsidR="00DC5318">
          <w:rPr>
            <w:noProof/>
            <w:webHidden/>
          </w:rPr>
          <w:t>50</w:t>
        </w:r>
        <w:r w:rsidR="00DC5318">
          <w:rPr>
            <w:noProof/>
            <w:webHidden/>
          </w:rPr>
          <w:fldChar w:fldCharType="end"/>
        </w:r>
      </w:hyperlink>
    </w:p>
    <w:p w14:paraId="5C6271DC" w14:textId="0E61994C" w:rsidR="00DC5318" w:rsidRDefault="009F2603">
      <w:pPr>
        <w:pStyle w:val="TOC1"/>
        <w:rPr>
          <w:rFonts w:asciiTheme="minorHAnsi" w:eastAsiaTheme="minorEastAsia" w:hAnsiTheme="minorHAnsi" w:cstheme="minorBidi"/>
          <w:b w:val="0"/>
          <w:caps w:val="0"/>
          <w:noProof/>
          <w:sz w:val="22"/>
          <w:szCs w:val="22"/>
        </w:rPr>
      </w:pPr>
      <w:hyperlink w:anchor="_Toc39094158" w:history="1">
        <w:r w:rsidR="00DC5318" w:rsidRPr="00037D33">
          <w:rPr>
            <w:rStyle w:val="Hyperlink"/>
            <w:noProof/>
          </w:rPr>
          <w:t>7.  Assumptions and Constraints</w:t>
        </w:r>
        <w:r w:rsidR="00DC5318">
          <w:rPr>
            <w:noProof/>
            <w:webHidden/>
          </w:rPr>
          <w:tab/>
        </w:r>
        <w:r w:rsidR="00DC5318">
          <w:rPr>
            <w:noProof/>
            <w:webHidden/>
          </w:rPr>
          <w:fldChar w:fldCharType="begin"/>
        </w:r>
        <w:r w:rsidR="00DC5318">
          <w:rPr>
            <w:noProof/>
            <w:webHidden/>
          </w:rPr>
          <w:instrText xml:space="preserve"> PAGEREF _Toc39094158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47B6EECC" w14:textId="2C81171B" w:rsidR="00DC5318" w:rsidRDefault="009F2603">
      <w:pPr>
        <w:pStyle w:val="TOC2"/>
        <w:rPr>
          <w:rFonts w:asciiTheme="minorHAnsi" w:eastAsiaTheme="minorEastAsia" w:hAnsiTheme="minorHAnsi" w:cstheme="minorBidi"/>
          <w:noProof/>
          <w:sz w:val="22"/>
          <w:szCs w:val="22"/>
        </w:rPr>
      </w:pPr>
      <w:hyperlink w:anchor="_Toc39094159" w:history="1">
        <w:r w:rsidR="00DC5318" w:rsidRPr="00037D33">
          <w:rPr>
            <w:rStyle w:val="Hyperlink"/>
            <w:noProof/>
          </w:rPr>
          <w:t>7.1 ASSUMPTIONS</w:t>
        </w:r>
        <w:r w:rsidR="00DC5318">
          <w:rPr>
            <w:noProof/>
            <w:webHidden/>
          </w:rPr>
          <w:tab/>
        </w:r>
        <w:r w:rsidR="00DC5318">
          <w:rPr>
            <w:noProof/>
            <w:webHidden/>
          </w:rPr>
          <w:fldChar w:fldCharType="begin"/>
        </w:r>
        <w:r w:rsidR="00DC5318">
          <w:rPr>
            <w:noProof/>
            <w:webHidden/>
          </w:rPr>
          <w:instrText xml:space="preserve"> PAGEREF _Toc39094159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4FF3D4D6" w14:textId="60D2C472" w:rsidR="00DC5318" w:rsidRDefault="009F2603">
      <w:pPr>
        <w:pStyle w:val="TOC2"/>
        <w:rPr>
          <w:rFonts w:asciiTheme="minorHAnsi" w:eastAsiaTheme="minorEastAsia" w:hAnsiTheme="minorHAnsi" w:cstheme="minorBidi"/>
          <w:noProof/>
          <w:sz w:val="22"/>
          <w:szCs w:val="22"/>
        </w:rPr>
      </w:pPr>
      <w:hyperlink w:anchor="_Toc39094160" w:history="1">
        <w:r w:rsidR="00DC5318" w:rsidRPr="00037D33">
          <w:rPr>
            <w:rStyle w:val="Hyperlink"/>
            <w:noProof/>
          </w:rPr>
          <w:t>7.2 CONSTRAINTS</w:t>
        </w:r>
        <w:r w:rsidR="00DC5318">
          <w:rPr>
            <w:noProof/>
            <w:webHidden/>
          </w:rPr>
          <w:tab/>
        </w:r>
        <w:r w:rsidR="00DC5318">
          <w:rPr>
            <w:noProof/>
            <w:webHidden/>
          </w:rPr>
          <w:fldChar w:fldCharType="begin"/>
        </w:r>
        <w:r w:rsidR="00DC5318">
          <w:rPr>
            <w:noProof/>
            <w:webHidden/>
          </w:rPr>
          <w:instrText xml:space="preserve"> PAGEREF _Toc39094160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5838EF94" w14:textId="235B52B3" w:rsidR="00DC5318" w:rsidRDefault="009F2603">
      <w:pPr>
        <w:pStyle w:val="TOC2"/>
        <w:rPr>
          <w:rFonts w:asciiTheme="minorHAnsi" w:eastAsiaTheme="minorEastAsia" w:hAnsiTheme="minorHAnsi" w:cstheme="minorBidi"/>
          <w:noProof/>
          <w:sz w:val="22"/>
          <w:szCs w:val="22"/>
        </w:rPr>
      </w:pPr>
      <w:hyperlink w:anchor="_Toc39094161" w:history="1">
        <w:r w:rsidR="00DC5318" w:rsidRPr="00037D33">
          <w:rPr>
            <w:rStyle w:val="Hyperlink"/>
            <w:noProof/>
          </w:rPr>
          <w:t>7.3 Out of Scope material</w:t>
        </w:r>
        <w:r w:rsidR="00DC5318">
          <w:rPr>
            <w:noProof/>
            <w:webHidden/>
          </w:rPr>
          <w:tab/>
        </w:r>
        <w:r w:rsidR="00DC5318">
          <w:rPr>
            <w:noProof/>
            <w:webHidden/>
          </w:rPr>
          <w:fldChar w:fldCharType="begin"/>
        </w:r>
        <w:r w:rsidR="00DC5318">
          <w:rPr>
            <w:noProof/>
            <w:webHidden/>
          </w:rPr>
          <w:instrText xml:space="preserve"> PAGEREF _Toc39094161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1B4BF8CE" w14:textId="0959C62B" w:rsidR="00DC5318" w:rsidRDefault="009F2603">
      <w:pPr>
        <w:pStyle w:val="TOC1"/>
        <w:rPr>
          <w:rFonts w:asciiTheme="minorHAnsi" w:eastAsiaTheme="minorEastAsia" w:hAnsiTheme="minorHAnsi" w:cstheme="minorBidi"/>
          <w:b w:val="0"/>
          <w:caps w:val="0"/>
          <w:noProof/>
          <w:sz w:val="22"/>
          <w:szCs w:val="22"/>
        </w:rPr>
      </w:pPr>
      <w:hyperlink w:anchor="_Toc39094162" w:history="1">
        <w:r w:rsidR="00DC5318" w:rsidRPr="00037D33">
          <w:rPr>
            <w:rStyle w:val="Hyperlink"/>
            <w:noProof/>
          </w:rPr>
          <w:t>8.  Delivery and Schedule</w:t>
        </w:r>
        <w:r w:rsidR="00DC5318">
          <w:rPr>
            <w:noProof/>
            <w:webHidden/>
          </w:rPr>
          <w:tab/>
        </w:r>
        <w:r w:rsidR="00DC5318">
          <w:rPr>
            <w:noProof/>
            <w:webHidden/>
          </w:rPr>
          <w:fldChar w:fldCharType="begin"/>
        </w:r>
        <w:r w:rsidR="00DC5318">
          <w:rPr>
            <w:noProof/>
            <w:webHidden/>
          </w:rPr>
          <w:instrText xml:space="preserve"> PAGEREF _Toc39094162 \h </w:instrText>
        </w:r>
        <w:r w:rsidR="00DC5318">
          <w:rPr>
            <w:noProof/>
            <w:webHidden/>
          </w:rPr>
        </w:r>
        <w:r w:rsidR="00DC5318">
          <w:rPr>
            <w:noProof/>
            <w:webHidden/>
          </w:rPr>
          <w:fldChar w:fldCharType="separate"/>
        </w:r>
        <w:r w:rsidR="00DC5318">
          <w:rPr>
            <w:noProof/>
            <w:webHidden/>
          </w:rPr>
          <w:t>53</w:t>
        </w:r>
        <w:r w:rsidR="00DC5318">
          <w:rPr>
            <w:noProof/>
            <w:webHidden/>
          </w:rPr>
          <w:fldChar w:fldCharType="end"/>
        </w:r>
      </w:hyperlink>
    </w:p>
    <w:p w14:paraId="4C94A9DD" w14:textId="3AFB1DFD" w:rsidR="00DC5318" w:rsidRDefault="009F2603">
      <w:pPr>
        <w:pStyle w:val="TOC1"/>
        <w:rPr>
          <w:rFonts w:asciiTheme="minorHAnsi" w:eastAsiaTheme="minorEastAsia" w:hAnsiTheme="minorHAnsi" w:cstheme="minorBidi"/>
          <w:b w:val="0"/>
          <w:caps w:val="0"/>
          <w:noProof/>
          <w:sz w:val="22"/>
          <w:szCs w:val="22"/>
        </w:rPr>
      </w:pPr>
      <w:hyperlink w:anchor="_Toc39094163" w:history="1">
        <w:r w:rsidR="00DC5318" w:rsidRPr="00037D33">
          <w:rPr>
            <w:rStyle w:val="Hyperlink"/>
            <w:noProof/>
          </w:rPr>
          <w:t>9.  Stakeholder Approval Form</w:t>
        </w:r>
        <w:r w:rsidR="00DC5318">
          <w:rPr>
            <w:noProof/>
            <w:webHidden/>
          </w:rPr>
          <w:tab/>
        </w:r>
        <w:r w:rsidR="00DC5318">
          <w:rPr>
            <w:noProof/>
            <w:webHidden/>
          </w:rPr>
          <w:fldChar w:fldCharType="begin"/>
        </w:r>
        <w:r w:rsidR="00DC5318">
          <w:rPr>
            <w:noProof/>
            <w:webHidden/>
          </w:rPr>
          <w:instrText xml:space="preserve"> PAGEREF _Toc39094163 \h </w:instrText>
        </w:r>
        <w:r w:rsidR="00DC5318">
          <w:rPr>
            <w:noProof/>
            <w:webHidden/>
          </w:rPr>
        </w:r>
        <w:r w:rsidR="00DC5318">
          <w:rPr>
            <w:noProof/>
            <w:webHidden/>
          </w:rPr>
          <w:fldChar w:fldCharType="separate"/>
        </w:r>
        <w:r w:rsidR="00DC5318">
          <w:rPr>
            <w:noProof/>
            <w:webHidden/>
          </w:rPr>
          <w:t>54</w:t>
        </w:r>
        <w:r w:rsidR="00DC5318">
          <w:rPr>
            <w:noProof/>
            <w:webHidden/>
          </w:rPr>
          <w:fldChar w:fldCharType="end"/>
        </w:r>
      </w:hyperlink>
    </w:p>
    <w:p w14:paraId="7E455182" w14:textId="0C51055D" w:rsidR="00DC5318" w:rsidRDefault="009F2603">
      <w:pPr>
        <w:pStyle w:val="TOC1"/>
        <w:rPr>
          <w:rFonts w:asciiTheme="minorHAnsi" w:eastAsiaTheme="minorEastAsia" w:hAnsiTheme="minorHAnsi" w:cstheme="minorBidi"/>
          <w:b w:val="0"/>
          <w:caps w:val="0"/>
          <w:noProof/>
          <w:sz w:val="22"/>
          <w:szCs w:val="22"/>
        </w:rPr>
      </w:pPr>
      <w:hyperlink w:anchor="_Toc39094164" w:history="1">
        <w:r w:rsidR="00DC5318" w:rsidRPr="00037D33">
          <w:rPr>
            <w:rStyle w:val="Hyperlink"/>
            <w:noProof/>
          </w:rPr>
          <w:t>10. User Manual</w:t>
        </w:r>
        <w:r w:rsidR="00DC5318">
          <w:rPr>
            <w:noProof/>
            <w:webHidden/>
          </w:rPr>
          <w:tab/>
        </w:r>
        <w:r w:rsidR="00DC5318">
          <w:rPr>
            <w:noProof/>
            <w:webHidden/>
          </w:rPr>
          <w:fldChar w:fldCharType="begin"/>
        </w:r>
        <w:r w:rsidR="00DC5318">
          <w:rPr>
            <w:noProof/>
            <w:webHidden/>
          </w:rPr>
          <w:instrText xml:space="preserve"> PAGEREF _Toc39094164 \h </w:instrText>
        </w:r>
        <w:r w:rsidR="00DC5318">
          <w:rPr>
            <w:noProof/>
            <w:webHidden/>
          </w:rPr>
        </w:r>
        <w:r w:rsidR="00DC5318">
          <w:rPr>
            <w:noProof/>
            <w:webHidden/>
          </w:rPr>
          <w:fldChar w:fldCharType="separate"/>
        </w:r>
        <w:r w:rsidR="00DC5318">
          <w:rPr>
            <w:noProof/>
            <w:webHidden/>
          </w:rPr>
          <w:t>56</w:t>
        </w:r>
        <w:r w:rsidR="00DC5318">
          <w:rPr>
            <w:noProof/>
            <w:webHidden/>
          </w:rPr>
          <w:fldChar w:fldCharType="end"/>
        </w:r>
      </w:hyperlink>
    </w:p>
    <w:p w14:paraId="4454DA58" w14:textId="5CD80943" w:rsidR="00DC5318" w:rsidRDefault="009F2603">
      <w:pPr>
        <w:pStyle w:val="TOC1"/>
        <w:rPr>
          <w:rFonts w:asciiTheme="minorHAnsi" w:eastAsiaTheme="minorEastAsia" w:hAnsiTheme="minorHAnsi" w:cstheme="minorBidi"/>
          <w:b w:val="0"/>
          <w:caps w:val="0"/>
          <w:noProof/>
          <w:sz w:val="22"/>
          <w:szCs w:val="22"/>
        </w:rPr>
      </w:pPr>
      <w:hyperlink w:anchor="_Toc39094165" w:history="1">
        <w:r w:rsidR="00DC5318" w:rsidRPr="00037D33">
          <w:rPr>
            <w:rStyle w:val="Hyperlink"/>
            <w:noProof/>
          </w:rPr>
          <w:t>11. Source Code</w:t>
        </w:r>
        <w:r w:rsidR="00DC5318">
          <w:rPr>
            <w:noProof/>
            <w:webHidden/>
          </w:rPr>
          <w:tab/>
        </w:r>
        <w:r w:rsidR="00DC5318">
          <w:rPr>
            <w:noProof/>
            <w:webHidden/>
          </w:rPr>
          <w:fldChar w:fldCharType="begin"/>
        </w:r>
        <w:r w:rsidR="00DC5318">
          <w:rPr>
            <w:noProof/>
            <w:webHidden/>
          </w:rPr>
          <w:instrText xml:space="preserve"> PAGEREF _Toc39094165 \h </w:instrText>
        </w:r>
        <w:r w:rsidR="00DC5318">
          <w:rPr>
            <w:noProof/>
            <w:webHidden/>
          </w:rPr>
        </w:r>
        <w:r w:rsidR="00DC5318">
          <w:rPr>
            <w:noProof/>
            <w:webHidden/>
          </w:rPr>
          <w:fldChar w:fldCharType="separate"/>
        </w:r>
        <w:r w:rsidR="00DC5318">
          <w:rPr>
            <w:noProof/>
            <w:webHidden/>
          </w:rPr>
          <w:t>66</w:t>
        </w:r>
        <w:r w:rsidR="00DC5318">
          <w:rPr>
            <w:noProof/>
            <w:webHidden/>
          </w:rPr>
          <w:fldChar w:fldCharType="end"/>
        </w:r>
      </w:hyperlink>
    </w:p>
    <w:p w14:paraId="06492E06" w14:textId="5D87DCEE" w:rsidR="00DC5318" w:rsidRDefault="009F2603">
      <w:pPr>
        <w:pStyle w:val="TOC1"/>
        <w:rPr>
          <w:rFonts w:asciiTheme="minorHAnsi" w:eastAsiaTheme="minorEastAsia" w:hAnsiTheme="minorHAnsi" w:cstheme="minorBidi"/>
          <w:b w:val="0"/>
          <w:caps w:val="0"/>
          <w:noProof/>
          <w:sz w:val="22"/>
          <w:szCs w:val="22"/>
        </w:rPr>
      </w:pPr>
      <w:hyperlink w:anchor="_Toc39094166" w:history="1">
        <w:r w:rsidR="00DC5318" w:rsidRPr="00037D33">
          <w:rPr>
            <w:rStyle w:val="Hyperlink"/>
            <w:noProof/>
          </w:rPr>
          <w:t>Appendix:</w:t>
        </w:r>
        <w:r w:rsidR="00DC5318">
          <w:rPr>
            <w:noProof/>
            <w:webHidden/>
          </w:rPr>
          <w:tab/>
        </w:r>
        <w:r w:rsidR="00DC5318">
          <w:rPr>
            <w:noProof/>
            <w:webHidden/>
          </w:rPr>
          <w:fldChar w:fldCharType="begin"/>
        </w:r>
        <w:r w:rsidR="00DC5318">
          <w:rPr>
            <w:noProof/>
            <w:webHidden/>
          </w:rPr>
          <w:instrText xml:space="preserve"> PAGEREF _Toc39094166 \h </w:instrText>
        </w:r>
        <w:r w:rsidR="00DC5318">
          <w:rPr>
            <w:noProof/>
            <w:webHidden/>
          </w:rPr>
        </w:r>
        <w:r w:rsidR="00DC5318">
          <w:rPr>
            <w:noProof/>
            <w:webHidden/>
          </w:rPr>
          <w:fldChar w:fldCharType="separate"/>
        </w:r>
        <w:r w:rsidR="00DC5318">
          <w:rPr>
            <w:noProof/>
            <w:webHidden/>
          </w:rPr>
          <w:t>73</w:t>
        </w:r>
        <w:r w:rsidR="00DC5318">
          <w:rPr>
            <w:noProof/>
            <w:webHidden/>
          </w:rPr>
          <w:fldChar w:fldCharType="end"/>
        </w:r>
      </w:hyperlink>
    </w:p>
    <w:p w14:paraId="204A7F37" w14:textId="40775DAB" w:rsidR="00797251" w:rsidRDefault="00B251A5">
      <w:pPr>
        <w:pStyle w:val="TCLVL1"/>
        <w:rPr>
          <w:sz w:val="22"/>
        </w:rPr>
        <w:sectPr w:rsidR="00797251">
          <w:footerReference w:type="first" r:id="rId13"/>
          <w:pgSz w:w="12240" w:h="15840"/>
          <w:pgMar w:top="965" w:right="1800" w:bottom="965" w:left="1800" w:header="720" w:footer="720" w:gutter="0"/>
          <w:pgNumType w:fmt="lowerRoman" w:start="1"/>
          <w:cols w:space="720"/>
          <w:titlePg/>
        </w:sectPr>
      </w:pPr>
      <w:r>
        <w:rPr>
          <w:rFonts w:ascii="Arial" w:hAnsi="Arial"/>
          <w:b w:val="0"/>
          <w:caps/>
          <w:smallCaps/>
          <w:kern w:val="28"/>
          <w:sz w:val="32"/>
        </w:rPr>
        <w:fldChar w:fldCharType="end"/>
      </w:r>
    </w:p>
    <w:p w14:paraId="64FF2397" w14:textId="77777777" w:rsidR="00797251" w:rsidRDefault="00797251">
      <w:pPr>
        <w:pStyle w:val="Heading1"/>
      </w:pPr>
      <w:bookmarkStart w:id="5" w:name="_Toc39094131"/>
      <w:r>
        <w:lastRenderedPageBreak/>
        <w:t>1.  Introduction and Project Overview</w:t>
      </w:r>
      <w:bookmarkEnd w:id="5"/>
    </w:p>
    <w:p w14:paraId="2B05440E" w14:textId="77777777" w:rsidR="00797251" w:rsidRDefault="00797251">
      <w:pPr>
        <w:pStyle w:val="heading1underline"/>
      </w:pPr>
    </w:p>
    <w:p w14:paraId="15F3D5E3" w14:textId="7A72287C" w:rsidR="00AC61C0" w:rsidRPr="00AC61C0" w:rsidRDefault="00355CC9" w:rsidP="00FD37B8">
      <w:pPr>
        <w:pStyle w:val="BodyText2"/>
        <w:spacing w:after="0" w:line="480" w:lineRule="auto"/>
        <w:ind w:left="0"/>
        <w:rPr>
          <w:rFonts w:cs="Arial"/>
        </w:rPr>
      </w:pPr>
      <w:r>
        <w:rPr>
          <w:rFonts w:cs="Arial"/>
        </w:rPr>
        <w:tab/>
      </w:r>
      <w:r w:rsidR="00AC61C0" w:rsidRPr="00AC61C0">
        <w:rPr>
          <w:rFonts w:cs="Arial"/>
        </w:rPr>
        <w:t xml:space="preserve">Team 2 has been employed to design and implement a software application for vehicle recognition. This Android application should allow </w:t>
      </w:r>
      <w:r w:rsidR="00781A98">
        <w:rPr>
          <w:rFonts w:cs="Arial"/>
        </w:rPr>
        <w:t>for our</w:t>
      </w:r>
      <w:r w:rsidR="00AC61C0"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9094132"/>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9094133"/>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9094134"/>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9094135"/>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9094136"/>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9094137"/>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0BF219AB" w:rsidR="00A33E04" w:rsidRDefault="00A33E04" w:rsidP="00400203">
            <w:r>
              <w:t>The user has successfully downloaded the Auto</w:t>
            </w:r>
            <w:r w:rsidR="00145B48">
              <w:t>-</w:t>
            </w:r>
            <w:r>
              <w:t>Learn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61CF7A6E" w:rsidR="00A33E04" w:rsidRDefault="00A33E04" w:rsidP="00400203">
            <w:r>
              <w:t>The user has successfully downloaded the Auto</w:t>
            </w:r>
            <w:r w:rsidR="00145B48">
              <w:t>-</w:t>
            </w:r>
            <w:r>
              <w:t>Learn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4E8413FB" w:rsidR="00A33E04" w:rsidRDefault="00A33E04" w:rsidP="00400203">
            <w:r>
              <w:t>The user has successfully downloaded the Auto</w:t>
            </w:r>
            <w:r w:rsidR="00145B48">
              <w:t>-</w:t>
            </w:r>
            <w:r>
              <w:t>Learn app from the Google Play store and has launched the app. The user must already have an account with Auto</w:t>
            </w:r>
            <w:r w:rsidR="00145B48">
              <w:t>-</w:t>
            </w:r>
            <w:r>
              <w:t>Learn.</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r>
              <w:t>AutoLearn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AutoLearn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AutoLearn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The user has successfully downloaded the AutoLearn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9094138"/>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The home screen is the central hub for all the actions a user can take inside AutoLearn.</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The home screen will display buttons that navigate to all of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9094139"/>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5E6F550F" w14:textId="0BFC108D" w:rsidR="00C14396" w:rsidRDefault="00C14396" w:rsidP="00DC5318">
            <w:pPr>
              <w:numPr>
                <w:ilvl w:val="0"/>
                <w:numId w:val="35"/>
              </w:numPr>
            </w:pPr>
            <w:r>
              <w:t>Recall Percentage</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lastRenderedPageBreak/>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6013A226" w:rsidR="00A33E04" w:rsidRDefault="00A33E04" w:rsidP="00A33E04">
      <w:pPr>
        <w:rPr>
          <w:sz w:val="20"/>
        </w:rPr>
      </w:pPr>
    </w:p>
    <w:p w14:paraId="6C407D18" w14:textId="77777777" w:rsidR="00DC5318" w:rsidRDefault="00DC5318" w:rsidP="00A33E04">
      <w:pPr>
        <w:rPr>
          <w:sz w:val="20"/>
        </w:rPr>
      </w:pPr>
    </w:p>
    <w:p w14:paraId="64E8032A" w14:textId="02C1C19F" w:rsidR="00A33E04" w:rsidRDefault="00A33E04" w:rsidP="00A33E04">
      <w:pPr>
        <w:pStyle w:val="Heading2"/>
      </w:pPr>
      <w:bookmarkStart w:id="20" w:name="_heading=h.lnxbz9" w:colFirst="0" w:colLast="0"/>
      <w:bookmarkStart w:id="21" w:name="_Toc39094140"/>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010BF423"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the user will be navigated to a Change Password page. The page wi</w:t>
            </w:r>
            <w:r>
              <w:t>ll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the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9094141"/>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Pressing the “Take Photo” button will open the users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be located in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9094142"/>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9094143"/>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9094144"/>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9094145"/>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Firebase AutoML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4EE95C4D" w:rsidR="00145B48" w:rsidRDefault="007E7F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Google Firebase</w:t>
      </w:r>
      <w:r w:rsidR="00781A98">
        <w:rPr>
          <w:rFonts w:ascii="Arial" w:hAnsi="Arial" w:cs="Arial"/>
          <w:color w:val="000000"/>
          <w:sz w:val="20"/>
          <w:szCs w:val="20"/>
        </w:rPr>
        <w:t xml:space="preserve"> </w:t>
      </w:r>
      <w:r w:rsidR="00145B48">
        <w:rPr>
          <w:rFonts w:ascii="Arial" w:hAnsi="Arial" w:cs="Arial"/>
          <w:color w:val="000000"/>
          <w:sz w:val="20"/>
          <w:szCs w:val="20"/>
        </w:rPr>
        <w:br w:type="page"/>
      </w:r>
    </w:p>
    <w:p w14:paraId="44B18B83" w14:textId="77777777" w:rsidR="00145B48" w:rsidRDefault="00145B48" w:rsidP="00B03094">
      <w:pPr>
        <w:pStyle w:val="Heading2"/>
      </w:pPr>
      <w:bookmarkStart w:id="30" w:name="_Toc517694305"/>
      <w:r>
        <w:lastRenderedPageBreak/>
        <w:br w:type="page"/>
      </w:r>
    </w:p>
    <w:p w14:paraId="2D5847C0" w14:textId="7DEE9405" w:rsidR="00797251" w:rsidRDefault="00797251" w:rsidP="00B03094">
      <w:pPr>
        <w:pStyle w:val="Heading2"/>
      </w:pPr>
      <w:bookmarkStart w:id="31" w:name="_Toc39094146"/>
      <w:r>
        <w:lastRenderedPageBreak/>
        <w:t xml:space="preserve">5.2 </w:t>
      </w:r>
      <w:r w:rsidR="00B03094">
        <w:t>UML Diagrams</w:t>
      </w:r>
      <w:bookmarkEnd w:id="30"/>
      <w:bookmarkEnd w:id="31"/>
    </w:p>
    <w:p w14:paraId="20FD75DE" w14:textId="2C5A548F" w:rsidR="00145B48" w:rsidRDefault="00FB63EA" w:rsidP="00FB63EA">
      <w:pPr>
        <w:pStyle w:val="BodyText2"/>
        <w:keepNext/>
        <w:keepLines/>
        <w:ind w:left="0"/>
      </w:pPr>
      <w:r>
        <w:rPr>
          <w:noProof/>
        </w:rPr>
        <w:drawing>
          <wp:inline distT="0" distB="0" distL="0" distR="0" wp14:anchorId="67DA7497" wp14:editId="0C39643F">
            <wp:extent cx="5486400" cy="3399790"/>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2_UML_CD_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99790"/>
                    </a:xfrm>
                    <a:prstGeom prst="rect">
                      <a:avLst/>
                    </a:prstGeom>
                  </pic:spPr>
                </pic:pic>
              </a:graphicData>
            </a:graphic>
          </wp:inline>
        </w:drawing>
      </w:r>
      <w:bookmarkStart w:id="32" w:name="_Toc517694306"/>
    </w:p>
    <w:p w14:paraId="206AB65C" w14:textId="581E52A7" w:rsidR="00FB63EA" w:rsidRDefault="00FB63EA" w:rsidP="00FB63EA">
      <w:pPr>
        <w:pStyle w:val="BodyText2"/>
        <w:keepNext/>
        <w:keepLines/>
        <w:ind w:left="0"/>
        <w:jc w:val="center"/>
      </w:pPr>
      <w:r>
        <w:t>CLASS DIAGRAM</w:t>
      </w:r>
    </w:p>
    <w:p w14:paraId="1E55BB85" w14:textId="77777777" w:rsidR="00FB63EA" w:rsidRDefault="00FB63EA" w:rsidP="00FB63EA">
      <w:pPr>
        <w:pStyle w:val="BodyText2"/>
        <w:keepNext/>
        <w:keepLines/>
        <w:ind w:left="0"/>
        <w:jc w:val="center"/>
      </w:pPr>
    </w:p>
    <w:p w14:paraId="42FC8F94" w14:textId="199ED621" w:rsidR="00FB63EA" w:rsidRDefault="00FB63EA" w:rsidP="00FB63EA">
      <w:pPr>
        <w:pStyle w:val="BodyText2"/>
        <w:keepNext/>
        <w:keepLines/>
        <w:ind w:left="0"/>
        <w:jc w:val="center"/>
      </w:pPr>
      <w:r>
        <w:rPr>
          <w:noProof/>
        </w:rPr>
        <w:drawing>
          <wp:inline distT="0" distB="0" distL="0" distR="0" wp14:anchorId="629BD7ED" wp14:editId="57134730">
            <wp:extent cx="5135271" cy="36277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6385" b="47347"/>
                    <a:stretch/>
                  </pic:blipFill>
                  <pic:spPr bwMode="auto">
                    <a:xfrm>
                      <a:off x="0" y="0"/>
                      <a:ext cx="5136099" cy="3628340"/>
                    </a:xfrm>
                    <a:prstGeom prst="rect">
                      <a:avLst/>
                    </a:prstGeom>
                    <a:noFill/>
                    <a:ln>
                      <a:noFill/>
                    </a:ln>
                    <a:extLst>
                      <a:ext uri="{53640926-AAD7-44D8-BBD7-CCE9431645EC}">
                        <a14:shadowObscured xmlns:a14="http://schemas.microsoft.com/office/drawing/2010/main"/>
                      </a:ext>
                    </a:extLst>
                  </pic:spPr>
                </pic:pic>
              </a:graphicData>
            </a:graphic>
          </wp:inline>
        </w:drawing>
      </w:r>
    </w:p>
    <w:p w14:paraId="7D8973B8" w14:textId="7EF2AC8E" w:rsidR="00FB63EA" w:rsidRDefault="00FB63EA" w:rsidP="00FB63EA">
      <w:pPr>
        <w:pStyle w:val="BodyText2"/>
        <w:keepNext/>
        <w:keepLines/>
        <w:ind w:left="0"/>
        <w:jc w:val="center"/>
      </w:pPr>
      <w:r>
        <w:t>ACTIVITY DIAGRAM – Login Interaction</w:t>
      </w:r>
    </w:p>
    <w:p w14:paraId="3ED2B361" w14:textId="7A9B8F4E" w:rsidR="00FB63EA" w:rsidRDefault="00FB63EA" w:rsidP="00FB63EA">
      <w:pPr>
        <w:pStyle w:val="BodyText2"/>
        <w:keepNext/>
        <w:keepLines/>
        <w:ind w:left="0"/>
        <w:jc w:val="center"/>
      </w:pPr>
      <w:r>
        <w:rPr>
          <w:noProof/>
        </w:rPr>
        <w:lastRenderedPageBreak/>
        <w:drawing>
          <wp:inline distT="0" distB="0" distL="0" distR="0" wp14:anchorId="59D42EE0" wp14:editId="4905F27F">
            <wp:extent cx="5471795" cy="39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1795" cy="3950335"/>
                    </a:xfrm>
                    <a:prstGeom prst="rect">
                      <a:avLst/>
                    </a:prstGeom>
                    <a:noFill/>
                    <a:ln>
                      <a:noFill/>
                    </a:ln>
                  </pic:spPr>
                </pic:pic>
              </a:graphicData>
            </a:graphic>
          </wp:inline>
        </w:drawing>
      </w:r>
    </w:p>
    <w:p w14:paraId="3CD59FB8" w14:textId="7CA1239E" w:rsidR="00FB63EA" w:rsidRDefault="00FB63EA" w:rsidP="00FB63EA">
      <w:pPr>
        <w:pStyle w:val="BodyText2"/>
        <w:keepNext/>
        <w:keepLines/>
        <w:ind w:left="0"/>
        <w:jc w:val="center"/>
      </w:pPr>
      <w:r>
        <w:t>ACTIVITY DIAGRAM – Home Page Interaction</w:t>
      </w:r>
    </w:p>
    <w:p w14:paraId="4CE068B9" w14:textId="77777777" w:rsidR="00FB63EA" w:rsidRDefault="00FB63EA" w:rsidP="00FB63EA">
      <w:pPr>
        <w:pStyle w:val="BodyText2"/>
        <w:keepNext/>
        <w:keepLines/>
        <w:ind w:left="0"/>
        <w:jc w:val="center"/>
      </w:pPr>
    </w:p>
    <w:p w14:paraId="0BF6E4E0" w14:textId="6CB05095" w:rsidR="00FB63EA" w:rsidRDefault="00FB63EA" w:rsidP="00FB63EA">
      <w:pPr>
        <w:pStyle w:val="BodyText2"/>
        <w:keepNext/>
        <w:keepLines/>
        <w:ind w:left="0"/>
        <w:jc w:val="center"/>
      </w:pPr>
      <w:r>
        <w:rPr>
          <w:noProof/>
        </w:rPr>
        <w:drawing>
          <wp:inline distT="0" distB="0" distL="0" distR="0" wp14:anchorId="65A0C4A1" wp14:editId="0B8AF39C">
            <wp:extent cx="4784141"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679" b="39488"/>
                    <a:stretch/>
                  </pic:blipFill>
                  <pic:spPr bwMode="auto">
                    <a:xfrm>
                      <a:off x="0" y="0"/>
                      <a:ext cx="4784141"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431044B6" w14:textId="0F58F214" w:rsidR="00FB63EA" w:rsidRDefault="00FB63EA" w:rsidP="00FB63EA">
      <w:pPr>
        <w:pStyle w:val="BodyText2"/>
        <w:keepNext/>
        <w:keepLines/>
        <w:ind w:left="0"/>
        <w:jc w:val="center"/>
      </w:pPr>
      <w:r>
        <w:t>ACTIVITY DIAGRAM – Front End Interaction with Model</w:t>
      </w:r>
    </w:p>
    <w:p w14:paraId="624BB23E" w14:textId="34B98598" w:rsidR="00FB63EA" w:rsidRDefault="00FB63EA" w:rsidP="00FB63EA">
      <w:pPr>
        <w:pStyle w:val="BodyText2"/>
        <w:keepNext/>
        <w:keepLines/>
        <w:ind w:left="0"/>
        <w:jc w:val="center"/>
      </w:pPr>
      <w:r>
        <w:rPr>
          <w:noProof/>
        </w:rPr>
        <w:lastRenderedPageBreak/>
        <w:drawing>
          <wp:inline distT="0" distB="0" distL="0" distR="0" wp14:anchorId="01312AB9" wp14:editId="416BA68D">
            <wp:extent cx="5478780" cy="5054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5054600"/>
                    </a:xfrm>
                    <a:prstGeom prst="rect">
                      <a:avLst/>
                    </a:prstGeom>
                    <a:noFill/>
                    <a:ln>
                      <a:noFill/>
                    </a:ln>
                  </pic:spPr>
                </pic:pic>
              </a:graphicData>
            </a:graphic>
          </wp:inline>
        </w:drawing>
      </w:r>
    </w:p>
    <w:p w14:paraId="4C46F115" w14:textId="3ED63CFE" w:rsidR="00FB63EA" w:rsidRDefault="00FB63EA" w:rsidP="00FB63EA">
      <w:pPr>
        <w:pStyle w:val="BodyText2"/>
        <w:keepNext/>
        <w:keepLines/>
        <w:ind w:left="0"/>
        <w:jc w:val="center"/>
      </w:pPr>
      <w:r>
        <w:t>ACTIVITY DIAGRAM – Back End</w:t>
      </w:r>
    </w:p>
    <w:p w14:paraId="3BEEA5B4" w14:textId="079AA066" w:rsidR="00FB63EA" w:rsidRDefault="00FB63EA" w:rsidP="00FB63EA">
      <w:pPr>
        <w:pStyle w:val="BodyText2"/>
        <w:keepNext/>
        <w:keepLines/>
        <w:ind w:left="0"/>
        <w:jc w:val="center"/>
      </w:pPr>
      <w:r>
        <w:rPr>
          <w:noProof/>
        </w:rPr>
        <w:lastRenderedPageBreak/>
        <w:drawing>
          <wp:inline distT="0" distB="0" distL="0" distR="0" wp14:anchorId="7804698F" wp14:editId="625816B3">
            <wp:extent cx="5478780" cy="45351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4535170"/>
                    </a:xfrm>
                    <a:prstGeom prst="rect">
                      <a:avLst/>
                    </a:prstGeom>
                    <a:noFill/>
                    <a:ln>
                      <a:noFill/>
                    </a:ln>
                  </pic:spPr>
                </pic:pic>
              </a:graphicData>
            </a:graphic>
          </wp:inline>
        </w:drawing>
      </w:r>
    </w:p>
    <w:p w14:paraId="520820F3" w14:textId="75677D66" w:rsidR="00FB63EA" w:rsidRDefault="00FB63EA" w:rsidP="00FB63EA">
      <w:pPr>
        <w:pStyle w:val="BodyText2"/>
        <w:keepNext/>
        <w:keepLines/>
        <w:ind w:left="0"/>
        <w:jc w:val="center"/>
      </w:pPr>
      <w:r>
        <w:t>ACTIVITY DIAGRAM – Adjust Model</w:t>
      </w:r>
    </w:p>
    <w:p w14:paraId="1E429D81" w14:textId="5A07918A" w:rsidR="00FB63EA" w:rsidRDefault="00FB63EA" w:rsidP="00FB63EA">
      <w:pPr>
        <w:pStyle w:val="BodyText2"/>
        <w:keepNext/>
        <w:keepLines/>
        <w:ind w:left="0"/>
        <w:jc w:val="center"/>
      </w:pPr>
    </w:p>
    <w:p w14:paraId="6F674C1F" w14:textId="27C9892D" w:rsidR="00FB63EA" w:rsidRDefault="00FB63EA" w:rsidP="00FB63EA">
      <w:pPr>
        <w:pStyle w:val="BodyText2"/>
        <w:keepNext/>
        <w:keepLines/>
        <w:ind w:left="0"/>
        <w:jc w:val="center"/>
      </w:pPr>
      <w:r>
        <w:rPr>
          <w:noProof/>
        </w:rPr>
        <w:lastRenderedPageBreak/>
        <w:drawing>
          <wp:inline distT="0" distB="0" distL="0" distR="0" wp14:anchorId="7BF11C0A" wp14:editId="29EC9F73">
            <wp:extent cx="5486400" cy="453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535170"/>
                    </a:xfrm>
                    <a:prstGeom prst="rect">
                      <a:avLst/>
                    </a:prstGeom>
                    <a:noFill/>
                    <a:ln>
                      <a:noFill/>
                    </a:ln>
                  </pic:spPr>
                </pic:pic>
              </a:graphicData>
            </a:graphic>
          </wp:inline>
        </w:drawing>
      </w:r>
    </w:p>
    <w:p w14:paraId="03C73233" w14:textId="3BFD833F" w:rsidR="00FB63EA" w:rsidRDefault="00FB63EA" w:rsidP="00FB63EA">
      <w:pPr>
        <w:pStyle w:val="BodyText2"/>
        <w:keepNext/>
        <w:keepLines/>
        <w:ind w:left="0"/>
        <w:jc w:val="center"/>
      </w:pPr>
      <w:r>
        <w:t>SEQUENCE DIAGRAM – Login Interaction</w:t>
      </w:r>
    </w:p>
    <w:p w14:paraId="07A0D644" w14:textId="77777777" w:rsidR="00FB63EA" w:rsidRDefault="00FB63EA" w:rsidP="00FB63EA">
      <w:pPr>
        <w:pStyle w:val="BodyText2"/>
        <w:keepNext/>
        <w:keepLines/>
        <w:ind w:left="0"/>
        <w:jc w:val="center"/>
      </w:pPr>
    </w:p>
    <w:p w14:paraId="4C8649E3" w14:textId="4048A208" w:rsidR="00FB63EA" w:rsidRDefault="00FB63EA" w:rsidP="00FB63EA">
      <w:pPr>
        <w:pStyle w:val="BodyText2"/>
        <w:keepNext/>
        <w:keepLines/>
        <w:ind w:left="0"/>
        <w:jc w:val="center"/>
      </w:pPr>
      <w:r>
        <w:rPr>
          <w:noProof/>
        </w:rPr>
        <w:lastRenderedPageBreak/>
        <w:drawing>
          <wp:inline distT="0" distB="0" distL="0" distR="0" wp14:anchorId="73BE8309" wp14:editId="7789B3AF">
            <wp:extent cx="5478780" cy="416941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69410"/>
                    </a:xfrm>
                    <a:prstGeom prst="rect">
                      <a:avLst/>
                    </a:prstGeom>
                    <a:noFill/>
                    <a:ln>
                      <a:noFill/>
                    </a:ln>
                  </pic:spPr>
                </pic:pic>
              </a:graphicData>
            </a:graphic>
          </wp:inline>
        </w:drawing>
      </w:r>
    </w:p>
    <w:p w14:paraId="3D7CD0A4" w14:textId="6102ADC9" w:rsidR="00FB63EA" w:rsidRDefault="00FB63EA" w:rsidP="00FB63EA">
      <w:pPr>
        <w:pStyle w:val="BodyText2"/>
        <w:keepNext/>
        <w:keepLines/>
        <w:ind w:left="0"/>
        <w:jc w:val="center"/>
      </w:pPr>
      <w:r>
        <w:t xml:space="preserve">SEQUENCE DIAGRAM </w:t>
      </w:r>
      <w:r w:rsidR="00EB653A">
        <w:t>–</w:t>
      </w:r>
      <w:r>
        <w:t xml:space="preserve"> </w:t>
      </w:r>
      <w:r w:rsidR="00EB653A">
        <w:t>Front end interaction with model</w:t>
      </w:r>
    </w:p>
    <w:p w14:paraId="3ED1EBDC" w14:textId="165229B8" w:rsidR="00EB653A" w:rsidRDefault="00EB653A" w:rsidP="00FB63EA">
      <w:pPr>
        <w:pStyle w:val="BodyText2"/>
        <w:keepNext/>
        <w:keepLines/>
        <w:ind w:left="0"/>
        <w:jc w:val="center"/>
      </w:pPr>
    </w:p>
    <w:p w14:paraId="691746AB" w14:textId="0E8C463A" w:rsidR="00EB653A" w:rsidRDefault="00EB653A" w:rsidP="00FB63EA">
      <w:pPr>
        <w:pStyle w:val="BodyText2"/>
        <w:keepNext/>
        <w:keepLines/>
        <w:ind w:left="0"/>
        <w:jc w:val="center"/>
      </w:pPr>
      <w:r>
        <w:rPr>
          <w:noProof/>
        </w:rPr>
        <w:lastRenderedPageBreak/>
        <w:drawing>
          <wp:inline distT="0" distB="0" distL="0" distR="0" wp14:anchorId="753FBC53" wp14:editId="36CC83F4">
            <wp:extent cx="5478780" cy="535495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5354955"/>
                    </a:xfrm>
                    <a:prstGeom prst="rect">
                      <a:avLst/>
                    </a:prstGeom>
                    <a:noFill/>
                    <a:ln>
                      <a:noFill/>
                    </a:ln>
                  </pic:spPr>
                </pic:pic>
              </a:graphicData>
            </a:graphic>
          </wp:inline>
        </w:drawing>
      </w:r>
    </w:p>
    <w:p w14:paraId="366ED000" w14:textId="5E59657B" w:rsidR="00EB653A" w:rsidRDefault="00EB653A" w:rsidP="00FB63EA">
      <w:pPr>
        <w:pStyle w:val="BodyText2"/>
        <w:keepNext/>
        <w:keepLines/>
        <w:ind w:left="0"/>
        <w:jc w:val="center"/>
      </w:pPr>
      <w:r>
        <w:t>SEQUENCE DIAGRAM – Supporting options</w:t>
      </w:r>
    </w:p>
    <w:p w14:paraId="26970417" w14:textId="0A84A91F" w:rsidR="00EB653A" w:rsidRDefault="00EB653A" w:rsidP="00FB63EA">
      <w:pPr>
        <w:pStyle w:val="BodyText2"/>
        <w:keepNext/>
        <w:keepLines/>
        <w:ind w:left="0"/>
        <w:jc w:val="center"/>
      </w:pPr>
    </w:p>
    <w:p w14:paraId="3C392D69" w14:textId="2059FA90" w:rsidR="00EB653A" w:rsidRDefault="00EB653A" w:rsidP="00EB653A">
      <w:pPr>
        <w:pStyle w:val="BodyText2"/>
        <w:keepNext/>
        <w:keepLines/>
        <w:ind w:left="0"/>
        <w:jc w:val="center"/>
      </w:pPr>
      <w:r>
        <w:rPr>
          <w:noProof/>
        </w:rPr>
        <w:lastRenderedPageBreak/>
        <w:drawing>
          <wp:inline distT="0" distB="0" distL="0" distR="0" wp14:anchorId="505A1C1C" wp14:editId="66322A6E">
            <wp:extent cx="5486400" cy="589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95975"/>
                    </a:xfrm>
                    <a:prstGeom prst="rect">
                      <a:avLst/>
                    </a:prstGeom>
                    <a:noFill/>
                    <a:ln>
                      <a:noFill/>
                    </a:ln>
                  </pic:spPr>
                </pic:pic>
              </a:graphicData>
            </a:graphic>
          </wp:inline>
        </w:drawing>
      </w:r>
    </w:p>
    <w:p w14:paraId="36EE3417" w14:textId="06ED9EA8" w:rsidR="00EB653A" w:rsidRDefault="00EB653A" w:rsidP="00EB653A">
      <w:pPr>
        <w:pStyle w:val="BodyText2"/>
        <w:keepNext/>
        <w:keepLines/>
        <w:ind w:left="0"/>
        <w:jc w:val="center"/>
      </w:pPr>
      <w:r>
        <w:t>SEQUENCE DIAGRAM – Training to Testing</w:t>
      </w:r>
    </w:p>
    <w:p w14:paraId="64EC4BE6" w14:textId="5828B196" w:rsidR="00EB653A" w:rsidRDefault="00EB653A" w:rsidP="00EB653A">
      <w:pPr>
        <w:pStyle w:val="BodyText2"/>
        <w:keepNext/>
        <w:keepLines/>
        <w:ind w:left="0"/>
        <w:jc w:val="center"/>
      </w:pPr>
    </w:p>
    <w:p w14:paraId="2C31AB13" w14:textId="5C611969" w:rsidR="00EB653A" w:rsidRDefault="00EB653A" w:rsidP="00EB653A">
      <w:pPr>
        <w:pStyle w:val="BodyText2"/>
        <w:keepNext/>
        <w:keepLines/>
        <w:ind w:left="0"/>
        <w:jc w:val="center"/>
      </w:pPr>
      <w:r>
        <w:rPr>
          <w:noProof/>
        </w:rPr>
        <w:lastRenderedPageBreak/>
        <w:drawing>
          <wp:inline distT="0" distB="0" distL="0" distR="0" wp14:anchorId="578F9610" wp14:editId="0EAD5880">
            <wp:extent cx="5486400" cy="4659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1418ABA9" w14:textId="22D021F1" w:rsidR="00EB653A" w:rsidRDefault="00EB653A" w:rsidP="00EB653A">
      <w:pPr>
        <w:pStyle w:val="BodyText2"/>
        <w:keepNext/>
        <w:keepLines/>
        <w:ind w:left="0"/>
        <w:jc w:val="center"/>
      </w:pPr>
      <w:r>
        <w:t>SEQUENCE DIAGRAM – Testing to deployment</w:t>
      </w:r>
    </w:p>
    <w:p w14:paraId="25B2D692" w14:textId="58DE6578" w:rsidR="00EB653A" w:rsidRDefault="00EB653A" w:rsidP="00EB653A">
      <w:pPr>
        <w:pStyle w:val="BodyText2"/>
        <w:keepNext/>
        <w:keepLines/>
        <w:ind w:left="0"/>
        <w:jc w:val="center"/>
      </w:pPr>
    </w:p>
    <w:p w14:paraId="66E7A2E7" w14:textId="1C965CEE" w:rsidR="00EB653A" w:rsidRDefault="00EB653A" w:rsidP="00EB653A">
      <w:pPr>
        <w:pStyle w:val="BodyText2"/>
        <w:keepNext/>
        <w:keepLines/>
        <w:ind w:left="0"/>
        <w:jc w:val="center"/>
      </w:pPr>
      <w:r>
        <w:rPr>
          <w:noProof/>
        </w:rPr>
        <w:lastRenderedPageBreak/>
        <w:drawing>
          <wp:inline distT="0" distB="0" distL="0" distR="0" wp14:anchorId="0E8F688A" wp14:editId="3154E9B3">
            <wp:extent cx="5486400" cy="6810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10375"/>
                    </a:xfrm>
                    <a:prstGeom prst="rect">
                      <a:avLst/>
                    </a:prstGeom>
                    <a:noFill/>
                    <a:ln>
                      <a:noFill/>
                    </a:ln>
                  </pic:spPr>
                </pic:pic>
              </a:graphicData>
            </a:graphic>
          </wp:inline>
        </w:drawing>
      </w:r>
    </w:p>
    <w:p w14:paraId="4F77D3D4" w14:textId="790979EB" w:rsidR="00EB653A" w:rsidRDefault="00EB653A" w:rsidP="00EB653A">
      <w:pPr>
        <w:pStyle w:val="BodyText2"/>
        <w:keepNext/>
        <w:keepLines/>
        <w:ind w:left="0"/>
        <w:jc w:val="center"/>
      </w:pPr>
      <w:r>
        <w:t>STATE MACHINE DIAGRAM – Back End</w:t>
      </w:r>
    </w:p>
    <w:p w14:paraId="7B971C16" w14:textId="6F1D7199" w:rsidR="00EB653A" w:rsidRDefault="00EB653A" w:rsidP="00EB653A">
      <w:pPr>
        <w:pStyle w:val="BodyText2"/>
        <w:keepNext/>
        <w:keepLines/>
        <w:ind w:left="0"/>
        <w:jc w:val="center"/>
      </w:pPr>
    </w:p>
    <w:p w14:paraId="579BF34A" w14:textId="6D3D1B81" w:rsidR="00EB653A" w:rsidRDefault="00EB653A" w:rsidP="00EB653A">
      <w:pPr>
        <w:pStyle w:val="BodyText2"/>
        <w:keepNext/>
        <w:keepLines/>
        <w:ind w:left="0"/>
        <w:jc w:val="center"/>
      </w:pPr>
      <w:r>
        <w:rPr>
          <w:noProof/>
        </w:rPr>
        <w:lastRenderedPageBreak/>
        <w:drawing>
          <wp:inline distT="0" distB="0" distL="0" distR="0" wp14:anchorId="6AAB1B19" wp14:editId="44CEFA37">
            <wp:extent cx="5486400" cy="3364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64865"/>
                    </a:xfrm>
                    <a:prstGeom prst="rect">
                      <a:avLst/>
                    </a:prstGeom>
                    <a:noFill/>
                    <a:ln>
                      <a:noFill/>
                    </a:ln>
                  </pic:spPr>
                </pic:pic>
              </a:graphicData>
            </a:graphic>
          </wp:inline>
        </w:drawing>
      </w:r>
    </w:p>
    <w:p w14:paraId="5C550D5C" w14:textId="444ACDA5" w:rsidR="00EB653A" w:rsidRDefault="00EB653A" w:rsidP="00EB653A">
      <w:pPr>
        <w:pStyle w:val="BodyText2"/>
        <w:keepNext/>
        <w:keepLines/>
        <w:ind w:left="0"/>
        <w:jc w:val="center"/>
      </w:pPr>
      <w:r>
        <w:t>USE CASE DIAGRAM</w:t>
      </w:r>
    </w:p>
    <w:p w14:paraId="79CDB8F9" w14:textId="77777777" w:rsidR="00145B48" w:rsidRDefault="00145B48">
      <w:pPr>
        <w:pStyle w:val="Heading2"/>
      </w:pPr>
      <w:r>
        <w:br w:type="page"/>
      </w:r>
    </w:p>
    <w:p w14:paraId="763D5EEE" w14:textId="21A2B385" w:rsidR="00797251" w:rsidRDefault="00797251">
      <w:pPr>
        <w:pStyle w:val="Heading2"/>
      </w:pPr>
      <w:bookmarkStart w:id="33" w:name="_Toc39094147"/>
      <w:r>
        <w:lastRenderedPageBreak/>
        <w:t>5.3 Conceptual Data Model</w:t>
      </w:r>
      <w:bookmarkEnd w:id="32"/>
      <w:r w:rsidR="00920E35">
        <w:t xml:space="preserve"> </w:t>
      </w:r>
      <w:r w:rsidR="00145B48">
        <w:t>–</w:t>
      </w:r>
      <w:r w:rsidR="00920E35">
        <w:t xml:space="preserve"> Database</w:t>
      </w:r>
      <w:bookmarkEnd w:id="33"/>
    </w:p>
    <w:p w14:paraId="30F5D45C" w14:textId="24C70617" w:rsidR="00145B48" w:rsidRPr="00145B48" w:rsidRDefault="00145B48" w:rsidP="00145B48">
      <w:pPr>
        <w:pStyle w:val="BodyText2"/>
      </w:pPr>
      <w:r>
        <w:rPr>
          <w:noProof/>
        </w:rPr>
        <w:drawing>
          <wp:inline distT="0" distB="0" distL="0" distR="0" wp14:anchorId="02415615" wp14:editId="113364D3">
            <wp:extent cx="5486400" cy="5096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2_UML_CDM_001 _ Firebase Profile Information.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6510"/>
                    </a:xfrm>
                    <a:prstGeom prst="rect">
                      <a:avLst/>
                    </a:prstGeom>
                  </pic:spPr>
                </pic:pic>
              </a:graphicData>
            </a:graphic>
          </wp:inline>
        </w:drawing>
      </w:r>
    </w:p>
    <w:p w14:paraId="43E6E94B" w14:textId="4505102F" w:rsidR="00145B48" w:rsidRDefault="00797251" w:rsidP="00145B48">
      <w:pPr>
        <w:pStyle w:val="BodyText2"/>
        <w:tabs>
          <w:tab w:val="clear" w:pos="1080"/>
          <w:tab w:val="clear" w:pos="1440"/>
          <w:tab w:val="clear" w:pos="1800"/>
          <w:tab w:val="left" w:pos="360"/>
          <w:tab w:val="left" w:pos="450"/>
        </w:tabs>
        <w:ind w:left="0"/>
      </w:pPr>
      <w:r>
        <w:lastRenderedPageBreak/>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145B48">
        <w:br w:type="page"/>
      </w:r>
    </w:p>
    <w:p w14:paraId="6E4AC3BF" w14:textId="358AC8EE" w:rsidR="00145B48" w:rsidRDefault="00145B48" w:rsidP="00145B48">
      <w:pPr>
        <w:pStyle w:val="BodyText2"/>
        <w:tabs>
          <w:tab w:val="clear" w:pos="1080"/>
          <w:tab w:val="clear" w:pos="1440"/>
          <w:tab w:val="clear" w:pos="1800"/>
          <w:tab w:val="left" w:pos="360"/>
          <w:tab w:val="left" w:pos="450"/>
        </w:tabs>
        <w:ind w:left="0"/>
      </w:pPr>
      <w:r>
        <w:lastRenderedPageBreak/>
        <w:br w:type="page"/>
      </w:r>
    </w:p>
    <w:p w14:paraId="05131654" w14:textId="39F1A610" w:rsidR="00145B48" w:rsidRDefault="004342A7" w:rsidP="00355CC9">
      <w:pPr>
        <w:pStyle w:val="Heading1"/>
      </w:pPr>
      <w:bookmarkStart w:id="34" w:name="_Toc517694310"/>
      <w:bookmarkStart w:id="35" w:name="_Toc39094148"/>
      <w:r>
        <w:lastRenderedPageBreak/>
        <w:t>6.</w:t>
      </w:r>
      <w:r w:rsidR="00797251">
        <w:t xml:space="preserve"> </w:t>
      </w:r>
      <w:r w:rsidR="000C17D7">
        <w:t>Test Plan</w:t>
      </w:r>
      <w:bookmarkEnd w:id="34"/>
      <w:bookmarkEnd w:id="35"/>
    </w:p>
    <w:p w14:paraId="31364FAA" w14:textId="77777777" w:rsidR="00145B48" w:rsidRDefault="00145B48" w:rsidP="00145B48">
      <w:pPr>
        <w:pStyle w:val="Heading2"/>
      </w:pPr>
    </w:p>
    <w:p w14:paraId="711F3371" w14:textId="2EEA678E" w:rsidR="00145B48" w:rsidRDefault="004342A7" w:rsidP="00145B48">
      <w:pPr>
        <w:pStyle w:val="Heading2"/>
      </w:pPr>
      <w:bookmarkStart w:id="36" w:name="_Toc39094149"/>
      <w:r>
        <w:t>6.1</w:t>
      </w:r>
      <w:r w:rsidR="00145B48">
        <w:t xml:space="preserve">  Introduction and Plan of Approach</w:t>
      </w:r>
      <w:bookmarkEnd w:id="36"/>
      <w:r w:rsidR="00145B48">
        <w:t xml:space="preserve"> </w:t>
      </w:r>
    </w:p>
    <w:p w14:paraId="55055C1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9AB3A92" w14:textId="77777777" w:rsidR="00145B48" w:rsidRDefault="00145B48" w:rsidP="00145B48">
      <w:pPr>
        <w:pBdr>
          <w:top w:val="nil"/>
          <w:left w:val="nil"/>
          <w:bottom w:val="nil"/>
          <w:right w:val="nil"/>
          <w:between w:val="nil"/>
        </w:pBdr>
        <w:tabs>
          <w:tab w:val="left" w:pos="720"/>
          <w:tab w:val="left" w:pos="1080"/>
          <w:tab w:val="left" w:pos="1440"/>
          <w:tab w:val="left" w:pos="1800"/>
        </w:tabs>
        <w:ind w:hanging="360"/>
        <w:rPr>
          <w:rFonts w:ascii="Times New Roman" w:hAnsi="Times New Roman"/>
          <w:color w:val="000000"/>
        </w:rPr>
      </w:pPr>
    </w:p>
    <w:p w14:paraId="48F2C6CF" w14:textId="77777777" w:rsidR="00145B48" w:rsidRDefault="00145B48" w:rsidP="00145B48">
      <w:pPr>
        <w:tabs>
          <w:tab w:val="left" w:pos="720"/>
          <w:tab w:val="left" w:pos="1080"/>
          <w:tab w:val="left" w:pos="1440"/>
          <w:tab w:val="left" w:pos="1800"/>
        </w:tabs>
        <w:rPr>
          <w:rFonts w:ascii="Times New Roman" w:hAnsi="Times New Roman"/>
          <w:b/>
        </w:rPr>
      </w:pPr>
      <w:r>
        <w:rPr>
          <w:rFonts w:ascii="Times New Roman" w:hAnsi="Times New Roman"/>
          <w:b/>
        </w:rPr>
        <w:t>Summary</w:t>
      </w:r>
    </w:p>
    <w:p w14:paraId="24C1CFE3" w14:textId="1A5C5D8D"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ab/>
        <w:t>Auto-Learn is an android application supporting version 7.0 (Nougat) of Android. The app should be able to allow users to upload pictures, and classify the picture if it has a vehicle or not. The app should use a machine learning model to classify the vehicles. The picture should be classified as one of the following categories: Coupe, SUV, Sedan, Convertible, Van, Truck. After the user has taken a picture or chosen one to classify the model should classify the picture and display the results to the user. The user can then choose to make another classification by uploading another picture, or the user can choose to view the statistics of the classification they just performed. The user should also be able to customize their account by choosing another profile picture, changing their password, changing their college/academic information, and the changes should be saved to a database. Previous classification</w:t>
      </w:r>
      <w:r w:rsidR="00DC5318">
        <w:rPr>
          <w:rFonts w:ascii="Times New Roman" w:hAnsi="Times New Roman"/>
        </w:rPr>
        <w:t xml:space="preserve"> percentages</w:t>
      </w:r>
      <w:r>
        <w:rPr>
          <w:rFonts w:ascii="Times New Roman" w:hAnsi="Times New Roman"/>
        </w:rPr>
        <w:t xml:space="preserve"> should be seen in the user’s account statistics</w:t>
      </w:r>
      <w:r w:rsidR="00DC5318">
        <w:rPr>
          <w:rFonts w:ascii="Times New Roman" w:hAnsi="Times New Roman"/>
        </w:rPr>
        <w:t>.</w:t>
      </w:r>
    </w:p>
    <w:p w14:paraId="3A510564"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 </w:t>
      </w:r>
    </w:p>
    <w:p w14:paraId="5148A392"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In general here are the functions users should be able to do with Auto-Learn in no specific order: </w:t>
      </w:r>
    </w:p>
    <w:p w14:paraId="6AB7F48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color w:val="000000"/>
        </w:rPr>
      </w:pPr>
      <w:r>
        <w:rPr>
          <w:rFonts w:ascii="Times New Roman" w:hAnsi="Times New Roman"/>
        </w:rPr>
        <w:t>Upload a picture</w:t>
      </w:r>
    </w:p>
    <w:p w14:paraId="2E2BB1E3"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Create an account</w:t>
      </w:r>
    </w:p>
    <w:p w14:paraId="5D540DB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Classify a picture with a vehicle</w:t>
      </w:r>
    </w:p>
    <w:p w14:paraId="7C9EB417" w14:textId="4F9E97E9"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View statistics of </w:t>
      </w:r>
      <w:r w:rsidR="00DC5318">
        <w:rPr>
          <w:rFonts w:ascii="Times New Roman" w:hAnsi="Times New Roman"/>
        </w:rPr>
        <w:t>the</w:t>
      </w:r>
      <w:r>
        <w:rPr>
          <w:rFonts w:ascii="Times New Roman" w:hAnsi="Times New Roman"/>
        </w:rPr>
        <w:t xml:space="preserve"> previous classification performed</w:t>
      </w:r>
    </w:p>
    <w:p w14:paraId="6F6FC04D" w14:textId="31699C9F"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w:t>
      </w:r>
      <w:r w:rsidR="00DC5318">
        <w:rPr>
          <w:rFonts w:ascii="Times New Roman" w:hAnsi="Times New Roman"/>
        </w:rPr>
        <w:t xml:space="preserve"> session classification averages</w:t>
      </w:r>
    </w:p>
    <w:p w14:paraId="2D31442F"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Customize their account</w:t>
      </w:r>
    </w:p>
    <w:p w14:paraId="56117C7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profile picture, personal information, and password</w:t>
      </w:r>
    </w:p>
    <w:p w14:paraId="77DFCBD2"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5F9B3026"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Assumptions</w:t>
      </w:r>
    </w:p>
    <w:p w14:paraId="5F92FB3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wifi connection</w:t>
      </w:r>
    </w:p>
    <w:p w14:paraId="24BB7B64"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camera</w:t>
      </w:r>
    </w:p>
    <w:p w14:paraId="4779771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touch screen</w:t>
      </w:r>
    </w:p>
    <w:p w14:paraId="19DA2C9C"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sufficient system requirements </w:t>
      </w:r>
    </w:p>
    <w:p w14:paraId="61EE173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the accurate operating system</w:t>
      </w:r>
    </w:p>
    <w:p w14:paraId="05FC875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43E02A6F"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Components covered</w:t>
      </w:r>
    </w:p>
    <w:p w14:paraId="09C8AF68"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Login</w:t>
      </w:r>
    </w:p>
    <w:p w14:paraId="72FDDC67"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Sign up</w:t>
      </w:r>
    </w:p>
    <w:p w14:paraId="0FFD6165"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Home Screen</w:t>
      </w:r>
    </w:p>
    <w:p w14:paraId="068E0A7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Menu</w:t>
      </w:r>
    </w:p>
    <w:p w14:paraId="1234B94C"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Account Settings</w:t>
      </w:r>
    </w:p>
    <w:p w14:paraId="0BB55D52"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7C9DBE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Upload Photo</w:t>
      </w:r>
    </w:p>
    <w:p w14:paraId="68DAF6AA" w14:textId="7F1499AC" w:rsidR="00145B48" w:rsidRP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Classification</w:t>
      </w:r>
      <w:bookmarkStart w:id="37" w:name="_tyjcwt" w:colFirst="0" w:colLast="0"/>
      <w:bookmarkEnd w:id="37"/>
    </w:p>
    <w:p w14:paraId="3335C587" w14:textId="6096A7CD" w:rsidR="00145B48" w:rsidRDefault="004342A7" w:rsidP="00355CC9">
      <w:pPr>
        <w:pStyle w:val="Heading2"/>
      </w:pPr>
      <w:bookmarkStart w:id="38" w:name="_Toc39094150"/>
      <w:r>
        <w:lastRenderedPageBreak/>
        <w:t>6.2</w:t>
      </w:r>
      <w:r w:rsidR="00145B48">
        <w:t xml:space="preserve">  Test Cases: “Login”</w:t>
      </w:r>
      <w:bookmarkEnd w:id="38"/>
      <w:r w:rsidR="00145B48">
        <w:t xml:space="preserve"> </w:t>
      </w:r>
    </w:p>
    <w:p w14:paraId="30E7A9DB"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26BF9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35F9186"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Login</w:t>
      </w:r>
    </w:p>
    <w:p w14:paraId="445EA3C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Login</w:t>
      </w:r>
    </w:p>
    <w:p w14:paraId="7DBD40C2" w14:textId="77777777" w:rsidR="00145B48" w:rsidRDefault="00145B48" w:rsidP="00145B48">
      <w:pPr>
        <w:pStyle w:val="Heading2"/>
      </w:pPr>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1CE687CF" w14:textId="77777777" w:rsidTr="00145B48">
        <w:trPr>
          <w:trHeight w:val="1125"/>
        </w:trPr>
        <w:tc>
          <w:tcPr>
            <w:tcW w:w="1170" w:type="dxa"/>
            <w:shd w:val="clear" w:color="auto" w:fill="CCFFFF"/>
          </w:tcPr>
          <w:p w14:paraId="606A594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955" w:type="dxa"/>
            <w:shd w:val="clear" w:color="auto" w:fill="CCFFFF"/>
          </w:tcPr>
          <w:p w14:paraId="6AEFA3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66333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120" w:type="dxa"/>
            <w:shd w:val="clear" w:color="auto" w:fill="CCFFFF"/>
          </w:tcPr>
          <w:p w14:paraId="26C4C4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5C1E92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5B1AF30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3E96C2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C6F4879" w14:textId="77777777" w:rsidTr="00145B48">
        <w:tc>
          <w:tcPr>
            <w:tcW w:w="1170" w:type="dxa"/>
          </w:tcPr>
          <w:p w14:paraId="52F4C4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TC1 - Sign Up</w:t>
            </w:r>
          </w:p>
        </w:tc>
        <w:tc>
          <w:tcPr>
            <w:tcW w:w="2955" w:type="dxa"/>
          </w:tcPr>
          <w:p w14:paraId="132EB39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“Sign up” text in the bottom right of the login page.</w:t>
            </w:r>
          </w:p>
        </w:tc>
        <w:tc>
          <w:tcPr>
            <w:tcW w:w="3120" w:type="dxa"/>
          </w:tcPr>
          <w:p w14:paraId="01AC1D1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to the sign up page.</w:t>
            </w:r>
          </w:p>
        </w:tc>
        <w:tc>
          <w:tcPr>
            <w:tcW w:w="1965" w:type="dxa"/>
          </w:tcPr>
          <w:p w14:paraId="42E3E9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New activity is presented</w:t>
            </w:r>
          </w:p>
        </w:tc>
      </w:tr>
      <w:tr w:rsidR="00145B48" w14:paraId="3FC2D990" w14:textId="77777777" w:rsidTr="00145B48">
        <w:tc>
          <w:tcPr>
            <w:tcW w:w="1170" w:type="dxa"/>
          </w:tcPr>
          <w:p w14:paraId="143C2AC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Login</w:t>
            </w:r>
          </w:p>
        </w:tc>
        <w:tc>
          <w:tcPr>
            <w:tcW w:w="2955" w:type="dxa"/>
          </w:tcPr>
          <w:p w14:paraId="63416EC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 valid user ID/password</w:t>
            </w:r>
            <w:r>
              <w:rPr>
                <w:rFonts w:ascii="Times New Roman" w:hAnsi="Times New Roman"/>
              </w:rPr>
              <w:t>.</w:t>
            </w:r>
          </w:p>
        </w:tc>
        <w:tc>
          <w:tcPr>
            <w:tcW w:w="3120" w:type="dxa"/>
          </w:tcPr>
          <w:p w14:paraId="6042BB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System </w:t>
            </w:r>
            <w:r>
              <w:rPr>
                <w:rFonts w:ascii="Times New Roman" w:hAnsi="Times New Roman"/>
              </w:rPr>
              <w:t>should allow the user to login and navigate to the home screen.</w:t>
            </w:r>
          </w:p>
        </w:tc>
        <w:tc>
          <w:tcPr>
            <w:tcW w:w="1965" w:type="dxa"/>
          </w:tcPr>
          <w:p w14:paraId="7B2E717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retrieves the account information.</w:t>
            </w:r>
          </w:p>
        </w:tc>
      </w:tr>
      <w:tr w:rsidR="00145B48" w14:paraId="1A5A3780" w14:textId="77777777" w:rsidTr="00145B48">
        <w:trPr>
          <w:trHeight w:val="1155"/>
        </w:trPr>
        <w:tc>
          <w:tcPr>
            <w:tcW w:w="1170" w:type="dxa"/>
          </w:tcPr>
          <w:p w14:paraId="312137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3 - Invalid Login</w:t>
            </w:r>
          </w:p>
        </w:tc>
        <w:tc>
          <w:tcPr>
            <w:tcW w:w="2955" w:type="dxa"/>
          </w:tcPr>
          <w:p w14:paraId="624E158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an invalid username</w:t>
            </w:r>
            <w:r>
              <w:rPr>
                <w:rFonts w:ascii="Times New Roman" w:hAnsi="Times New Roman"/>
              </w:rPr>
              <w:t xml:space="preserve"> and </w:t>
            </w:r>
            <w:r>
              <w:rPr>
                <w:rFonts w:ascii="Times New Roman" w:hAnsi="Times New Roman"/>
                <w:color w:val="000000"/>
                <w:szCs w:val="24"/>
              </w:rPr>
              <w:t>password.</w:t>
            </w:r>
          </w:p>
        </w:tc>
        <w:tc>
          <w:tcPr>
            <w:tcW w:w="3120" w:type="dxa"/>
          </w:tcPr>
          <w:p w14:paraId="689CE2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System should not accept the invalid credentials and prevent you from ent</w:t>
            </w:r>
            <w:r>
              <w:rPr>
                <w:rFonts w:ascii="Times New Roman" w:hAnsi="Times New Roman"/>
              </w:rPr>
              <w:t>ering the system.</w:t>
            </w:r>
          </w:p>
        </w:tc>
        <w:tc>
          <w:tcPr>
            <w:tcW w:w="1965" w:type="dxa"/>
          </w:tcPr>
          <w:p w14:paraId="65BCE2E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checks for valid login information.</w:t>
            </w:r>
          </w:p>
        </w:tc>
      </w:tr>
      <w:tr w:rsidR="00145B48" w14:paraId="70C87AA7" w14:textId="77777777" w:rsidTr="00145B48">
        <w:tc>
          <w:tcPr>
            <w:tcW w:w="1170" w:type="dxa"/>
          </w:tcPr>
          <w:p w14:paraId="120FF31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4 - Forgot Password</w:t>
            </w:r>
          </w:p>
        </w:tc>
        <w:tc>
          <w:tcPr>
            <w:tcW w:w="2955" w:type="dxa"/>
          </w:tcPr>
          <w:p w14:paraId="08ED2E58" w14:textId="77777777" w:rsidR="00145B48" w:rsidRDefault="00145B48" w:rsidP="00145B48">
            <w:pPr>
              <w:rPr>
                <w:rFonts w:ascii="Times New Roman" w:hAnsi="Times New Roman"/>
              </w:rPr>
            </w:pPr>
            <w:r>
              <w:rPr>
                <w:rFonts w:ascii="Times New Roman" w:hAnsi="Times New Roman"/>
              </w:rPr>
              <w:t xml:space="preserve">Enter a valid username and press “Forgot Password”. </w:t>
            </w:r>
          </w:p>
        </w:tc>
        <w:tc>
          <w:tcPr>
            <w:tcW w:w="3120" w:type="dxa"/>
          </w:tcPr>
          <w:p w14:paraId="0E17A4E9" w14:textId="77777777" w:rsidR="00145B48" w:rsidRDefault="00145B48" w:rsidP="00145B48">
            <w:pPr>
              <w:rPr>
                <w:rFonts w:ascii="Times New Roman" w:hAnsi="Times New Roman"/>
              </w:rPr>
            </w:pPr>
            <w:r>
              <w:rPr>
                <w:rFonts w:ascii="Times New Roman" w:hAnsi="Times New Roman"/>
              </w:rPr>
              <w:t>System should prompt you with a security question and send a temporary password to your email.</w:t>
            </w:r>
          </w:p>
        </w:tc>
        <w:tc>
          <w:tcPr>
            <w:tcW w:w="1965" w:type="dxa"/>
          </w:tcPr>
          <w:p w14:paraId="3C1E484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The app will send a password reset link to your email</w:t>
            </w:r>
          </w:p>
        </w:tc>
      </w:tr>
      <w:tr w:rsidR="00145B48" w14:paraId="24E49B32" w14:textId="77777777" w:rsidTr="00145B48">
        <w:tc>
          <w:tcPr>
            <w:tcW w:w="1170" w:type="dxa"/>
          </w:tcPr>
          <w:p w14:paraId="56163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6 - Logo</w:t>
            </w:r>
          </w:p>
        </w:tc>
        <w:tc>
          <w:tcPr>
            <w:tcW w:w="2955" w:type="dxa"/>
          </w:tcPr>
          <w:p w14:paraId="2DB62A4D" w14:textId="77777777" w:rsidR="00145B48" w:rsidRDefault="00145B48" w:rsidP="00145B48">
            <w:pPr>
              <w:pBdr>
                <w:top w:val="nil"/>
                <w:left w:val="nil"/>
                <w:bottom w:val="nil"/>
                <w:right w:val="nil"/>
                <w:between w:val="nil"/>
              </w:pBdr>
              <w:tabs>
                <w:tab w:val="right" w:pos="0"/>
              </w:tabs>
              <w:spacing w:after="160"/>
              <w:rPr>
                <w:rFonts w:ascii="Times New Roman" w:hAnsi="Times New Roman"/>
                <w:color w:val="000000"/>
              </w:rPr>
            </w:pPr>
            <w:r>
              <w:rPr>
                <w:rFonts w:ascii="Times New Roman" w:hAnsi="Times New Roman"/>
              </w:rPr>
              <w:t>Auto-Learn logo.</w:t>
            </w:r>
          </w:p>
        </w:tc>
        <w:tc>
          <w:tcPr>
            <w:tcW w:w="3120" w:type="dxa"/>
          </w:tcPr>
          <w:p w14:paraId="40819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Auto-Learn logo should display on the splash page.</w:t>
            </w:r>
          </w:p>
        </w:tc>
        <w:tc>
          <w:tcPr>
            <w:tcW w:w="1965" w:type="dxa"/>
          </w:tcPr>
          <w:p w14:paraId="46B4E5E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4F90E77A" w14:textId="050D1B40" w:rsidR="00DC5318" w:rsidRDefault="00DC5318" w:rsidP="00355CC9">
      <w:pPr>
        <w:pStyle w:val="Heading2"/>
      </w:pPr>
      <w:bookmarkStart w:id="39" w:name="_m13en6ercb" w:colFirst="0" w:colLast="0"/>
      <w:bookmarkStart w:id="40" w:name="_liklt8gbvti1" w:colFirst="0" w:colLast="0"/>
      <w:bookmarkEnd w:id="39"/>
      <w:bookmarkEnd w:id="40"/>
    </w:p>
    <w:p w14:paraId="62DB1740" w14:textId="0A17EA83" w:rsidR="00DC5318" w:rsidRDefault="00DC5318" w:rsidP="00DC5318">
      <w:pPr>
        <w:pStyle w:val="BodyText2"/>
      </w:pPr>
    </w:p>
    <w:p w14:paraId="528C6B85" w14:textId="7005B58A" w:rsidR="00DC5318" w:rsidRDefault="00DC5318" w:rsidP="00DC5318">
      <w:pPr>
        <w:pStyle w:val="BodyText2"/>
      </w:pPr>
    </w:p>
    <w:p w14:paraId="26126260" w14:textId="2A54BE70" w:rsidR="00DC5318" w:rsidRDefault="00DC5318" w:rsidP="00DC5318">
      <w:pPr>
        <w:pStyle w:val="BodyText2"/>
      </w:pPr>
    </w:p>
    <w:p w14:paraId="101AA60F" w14:textId="696138FB" w:rsidR="00DC5318" w:rsidRDefault="00DC5318" w:rsidP="00DC5318">
      <w:pPr>
        <w:pStyle w:val="BodyText2"/>
      </w:pPr>
    </w:p>
    <w:p w14:paraId="51D3E37A" w14:textId="48CAA78C" w:rsidR="00DC5318" w:rsidRDefault="00DC5318" w:rsidP="00DC5318">
      <w:pPr>
        <w:pStyle w:val="BodyText2"/>
      </w:pPr>
    </w:p>
    <w:p w14:paraId="218A72BD" w14:textId="57607E12" w:rsidR="00DC5318" w:rsidRDefault="00DC5318" w:rsidP="00DC5318">
      <w:pPr>
        <w:pStyle w:val="BodyText2"/>
      </w:pPr>
    </w:p>
    <w:p w14:paraId="2BD16855" w14:textId="77777777" w:rsidR="00DC5318" w:rsidRPr="00DC5318" w:rsidRDefault="00DC5318" w:rsidP="00DC5318">
      <w:pPr>
        <w:pStyle w:val="BodyText2"/>
      </w:pPr>
    </w:p>
    <w:p w14:paraId="58E968FC" w14:textId="6312493F" w:rsidR="00145B48" w:rsidRDefault="004342A7" w:rsidP="00355CC9">
      <w:pPr>
        <w:pStyle w:val="Heading2"/>
      </w:pPr>
      <w:bookmarkStart w:id="41" w:name="_Toc39094151"/>
      <w:r>
        <w:lastRenderedPageBreak/>
        <w:t>6.3</w:t>
      </w:r>
      <w:r w:rsidR="00145B48">
        <w:t xml:space="preserve">  Test Cases: “Sign up”</w:t>
      </w:r>
      <w:bookmarkEnd w:id="41"/>
      <w:r w:rsidR="00145B48">
        <w:t xml:space="preserve"> </w:t>
      </w:r>
    </w:p>
    <w:p w14:paraId="0D6D62B1" w14:textId="77777777" w:rsidR="00145B48" w:rsidRDefault="00145B48" w:rsidP="00145B48">
      <w:pPr>
        <w:keepNext/>
        <w:pBdr>
          <w:top w:val="single" w:sz="6" w:space="1" w:color="000000"/>
        </w:pBdr>
        <w:spacing w:after="120"/>
        <w:rPr>
          <w:u w:val="single"/>
        </w:rPr>
      </w:pPr>
    </w:p>
    <w:p w14:paraId="386FDD4B" w14:textId="77777777" w:rsidR="00145B48" w:rsidRDefault="00145B48" w:rsidP="00145B48">
      <w:pPr>
        <w:tabs>
          <w:tab w:val="left" w:pos="720"/>
          <w:tab w:val="left" w:pos="1080"/>
          <w:tab w:val="left" w:pos="1440"/>
          <w:tab w:val="left" w:pos="1800"/>
        </w:tabs>
        <w:ind w:left="360"/>
        <w:rPr>
          <w:rFonts w:ascii="Times New Roman" w:hAnsi="Times New Roman"/>
          <w:b/>
        </w:rPr>
      </w:pPr>
      <w:bookmarkStart w:id="42" w:name="_3dy6vkm" w:colFirst="0" w:colLast="0"/>
      <w:bookmarkEnd w:id="42"/>
      <w:r>
        <w:rPr>
          <w:rFonts w:ascii="Times New Roman" w:hAnsi="Times New Roman"/>
          <w:b/>
        </w:rPr>
        <w:t>Project Name:</w:t>
      </w:r>
      <w:r>
        <w:rPr>
          <w:rFonts w:ascii="Times New Roman" w:hAnsi="Times New Roman"/>
        </w:rPr>
        <w:tab/>
      </w:r>
      <w:r>
        <w:rPr>
          <w:rFonts w:ascii="Times New Roman" w:hAnsi="Times New Roman"/>
        </w:rPr>
        <w:tab/>
        <w:t>Auto-Learn</w:t>
      </w:r>
    </w:p>
    <w:p w14:paraId="36895A8B" w14:textId="77777777" w:rsidR="00145B48" w:rsidRDefault="00145B48" w:rsidP="00145B48">
      <w:pPr>
        <w:tabs>
          <w:tab w:val="left" w:pos="720"/>
          <w:tab w:val="left" w:pos="1080"/>
          <w:tab w:val="left" w:pos="1440"/>
          <w:tab w:val="left" w:pos="1800"/>
        </w:tabs>
        <w:ind w:left="360"/>
        <w:rPr>
          <w:rFonts w:ascii="Times New Roman" w:hAnsi="Times New Roman"/>
          <w:b/>
        </w:rPr>
      </w:pPr>
      <w:r>
        <w:rPr>
          <w:rFonts w:ascii="Times New Roman" w:hAnsi="Times New Roman"/>
          <w:b/>
        </w:rPr>
        <w:t>Test Case Name:</w:t>
      </w:r>
      <w:r>
        <w:rPr>
          <w:rFonts w:ascii="Times New Roman" w:hAnsi="Times New Roman"/>
          <w:b/>
        </w:rPr>
        <w:tab/>
      </w:r>
      <w:r>
        <w:rPr>
          <w:rFonts w:ascii="Times New Roman" w:hAnsi="Times New Roman"/>
          <w:b/>
        </w:rPr>
        <w:tab/>
      </w:r>
      <w:r>
        <w:rPr>
          <w:rFonts w:ascii="Times New Roman" w:hAnsi="Times New Roman"/>
        </w:rPr>
        <w:t>Sign up</w:t>
      </w:r>
    </w:p>
    <w:p w14:paraId="4E63473C" w14:textId="26435E88" w:rsidR="00145B48" w:rsidRDefault="004342A7" w:rsidP="00145B48">
      <w:pPr>
        <w:tabs>
          <w:tab w:val="left" w:pos="720"/>
          <w:tab w:val="left" w:pos="1080"/>
          <w:tab w:val="left" w:pos="1440"/>
          <w:tab w:val="left" w:pos="1800"/>
        </w:tabs>
        <w:rPr>
          <w:rFonts w:ascii="Times New Roman" w:hAnsi="Times New Roman"/>
        </w:rPr>
      </w:pPr>
      <w:r>
        <w:rPr>
          <w:rFonts w:ascii="Times New Roman" w:hAnsi="Times New Roman"/>
          <w:b/>
        </w:rPr>
        <w:t xml:space="preserve">      </w:t>
      </w:r>
      <w:r w:rsidR="00145B48">
        <w:rPr>
          <w:rFonts w:ascii="Times New Roman" w:hAnsi="Times New Roman"/>
          <w:b/>
        </w:rPr>
        <w:t>Test Case Id</w:t>
      </w:r>
      <w:r w:rsidR="00145B48">
        <w:rPr>
          <w:rFonts w:ascii="Times New Roman" w:hAnsi="Times New Roman"/>
        </w:rPr>
        <w:t>:</w:t>
      </w:r>
      <w:r w:rsidR="00145B48">
        <w:rPr>
          <w:rFonts w:ascii="Times New Roman" w:hAnsi="Times New Roman"/>
        </w:rPr>
        <w:tab/>
      </w:r>
      <w:r w:rsidR="00145B48">
        <w:rPr>
          <w:rFonts w:ascii="Times New Roman" w:hAnsi="Times New Roman"/>
        </w:rPr>
        <w:tab/>
      </w:r>
      <w:r w:rsidR="00145B48">
        <w:rPr>
          <w:rFonts w:ascii="Times New Roman" w:hAnsi="Times New Roman"/>
        </w:rPr>
        <w:tab/>
        <w:t>CSE3310/Spring 2020/Team2/Sign_Up</w:t>
      </w:r>
    </w:p>
    <w:p w14:paraId="51B0A03D" w14:textId="77777777" w:rsidR="00145B48" w:rsidRDefault="00145B48" w:rsidP="00145B48">
      <w:pPr>
        <w:pStyle w:val="Heading2"/>
      </w:pPr>
      <w:bookmarkStart w:id="43" w:name="_qp200c88lpwz" w:colFirst="0" w:colLast="0"/>
      <w:bookmarkEnd w:id="43"/>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33907B3C" w14:textId="77777777" w:rsidTr="00145B48">
        <w:trPr>
          <w:trHeight w:val="1125"/>
        </w:trPr>
        <w:tc>
          <w:tcPr>
            <w:tcW w:w="1170" w:type="dxa"/>
            <w:shd w:val="clear" w:color="auto" w:fill="CCFFFF"/>
          </w:tcPr>
          <w:p w14:paraId="00001D08"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No.</w:t>
            </w:r>
          </w:p>
        </w:tc>
        <w:tc>
          <w:tcPr>
            <w:tcW w:w="2955" w:type="dxa"/>
            <w:shd w:val="clear" w:color="auto" w:fill="CCFFFF"/>
          </w:tcPr>
          <w:p w14:paraId="1F66595B"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347EBA4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Description</w:t>
            </w:r>
          </w:p>
        </w:tc>
        <w:tc>
          <w:tcPr>
            <w:tcW w:w="3120" w:type="dxa"/>
            <w:shd w:val="clear" w:color="auto" w:fill="CCFFFF"/>
          </w:tcPr>
          <w:p w14:paraId="7CBDCCBF"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1864C51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Expected results</w:t>
            </w:r>
          </w:p>
        </w:tc>
        <w:tc>
          <w:tcPr>
            <w:tcW w:w="1965" w:type="dxa"/>
            <w:shd w:val="clear" w:color="auto" w:fill="CCFFFF"/>
          </w:tcPr>
          <w:p w14:paraId="6CEA7140"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Outcome</w:t>
            </w:r>
          </w:p>
          <w:p w14:paraId="79079949"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Pass, Fail, Other (comments)</w:t>
            </w:r>
          </w:p>
        </w:tc>
      </w:tr>
      <w:tr w:rsidR="00145B48" w14:paraId="36E582E2" w14:textId="77777777" w:rsidTr="00145B48">
        <w:tc>
          <w:tcPr>
            <w:tcW w:w="1170" w:type="dxa"/>
          </w:tcPr>
          <w:p w14:paraId="48D46E0F"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TC1 - Enter Profile Info</w:t>
            </w:r>
          </w:p>
        </w:tc>
        <w:tc>
          <w:tcPr>
            <w:tcW w:w="2955" w:type="dxa"/>
          </w:tcPr>
          <w:p w14:paraId="188F174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Enter the below information and hit “Next”</w:t>
            </w:r>
          </w:p>
          <w:p w14:paraId="447DEDB8"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Name</w:t>
            </w:r>
          </w:p>
          <w:p w14:paraId="2E15724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Profile picture (optional)</w:t>
            </w:r>
          </w:p>
          <w:p w14:paraId="07CDDDBF"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Email - Valid email address.</w:t>
            </w:r>
          </w:p>
          <w:p w14:paraId="7FC0949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 xml:space="preserve">Password </w:t>
            </w:r>
          </w:p>
          <w:p w14:paraId="1A116B81" w14:textId="77777777" w:rsidR="00145B48" w:rsidRDefault="00145B48" w:rsidP="00145B48">
            <w:pPr>
              <w:numPr>
                <w:ilvl w:val="0"/>
                <w:numId w:val="50"/>
              </w:numPr>
              <w:tabs>
                <w:tab w:val="left" w:pos="720"/>
                <w:tab w:val="left" w:pos="1080"/>
                <w:tab w:val="left" w:pos="1440"/>
                <w:tab w:val="left" w:pos="1800"/>
              </w:tabs>
              <w:spacing w:after="160"/>
              <w:rPr>
                <w:rFonts w:ascii="Times New Roman" w:hAnsi="Times New Roman"/>
              </w:rPr>
            </w:pPr>
            <w:r>
              <w:rPr>
                <w:rFonts w:ascii="Times New Roman" w:hAnsi="Times New Roman"/>
              </w:rPr>
              <w:t>Confirm password</w:t>
            </w:r>
          </w:p>
        </w:tc>
        <w:tc>
          <w:tcPr>
            <w:tcW w:w="3120" w:type="dxa"/>
          </w:tcPr>
          <w:p w14:paraId="2955F71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will create a firebase account and navigate to Maverick Information</w:t>
            </w:r>
          </w:p>
          <w:p w14:paraId="61F46B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If the user provided a picture, store it in the newly created firebase user.</w:t>
            </w:r>
          </w:p>
        </w:tc>
        <w:tc>
          <w:tcPr>
            <w:tcW w:w="1965" w:type="dxa"/>
          </w:tcPr>
          <w:p w14:paraId="78BE48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stores the new account information.</w:t>
            </w:r>
          </w:p>
        </w:tc>
      </w:tr>
      <w:tr w:rsidR="00145B48" w14:paraId="18C99DB3" w14:textId="77777777" w:rsidTr="00145B48">
        <w:tc>
          <w:tcPr>
            <w:tcW w:w="1170" w:type="dxa"/>
          </w:tcPr>
          <w:p w14:paraId="1DDAD95E"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TC2 - Maverick Information</w:t>
            </w:r>
          </w:p>
        </w:tc>
        <w:tc>
          <w:tcPr>
            <w:tcW w:w="2955" w:type="dxa"/>
          </w:tcPr>
          <w:p w14:paraId="6FD1A6A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the Maverick Information page select a profession: (Student/Professor) and enter UTA ID, then press next</w:t>
            </w:r>
          </w:p>
        </w:tc>
        <w:tc>
          <w:tcPr>
            <w:tcW w:w="3120" w:type="dxa"/>
          </w:tcPr>
          <w:p w14:paraId="58F2C3F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System will store additional information in the Firebase </w:t>
            </w:r>
            <w:proofErr w:type="spellStart"/>
            <w:r>
              <w:rPr>
                <w:rFonts w:ascii="Times New Roman" w:hAnsi="Times New Roman"/>
              </w:rPr>
              <w:t>firestore</w:t>
            </w:r>
            <w:proofErr w:type="spellEnd"/>
            <w:r>
              <w:rPr>
                <w:rFonts w:ascii="Times New Roman" w:hAnsi="Times New Roman"/>
              </w:rPr>
              <w:t xml:space="preserve"> no-SQL database.</w:t>
            </w:r>
          </w:p>
          <w:p w14:paraId="74547AD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Email verification</w:t>
            </w:r>
          </w:p>
        </w:tc>
        <w:tc>
          <w:tcPr>
            <w:tcW w:w="1965" w:type="dxa"/>
          </w:tcPr>
          <w:p w14:paraId="67FABA4A"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retrieves the account information.</w:t>
            </w:r>
          </w:p>
        </w:tc>
      </w:tr>
      <w:tr w:rsidR="00145B48" w14:paraId="6E75EC97" w14:textId="77777777" w:rsidTr="00145B48">
        <w:trPr>
          <w:trHeight w:val="1155"/>
        </w:trPr>
        <w:tc>
          <w:tcPr>
            <w:tcW w:w="1170" w:type="dxa"/>
          </w:tcPr>
          <w:p w14:paraId="09B39653"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Email verification</w:t>
            </w:r>
          </w:p>
        </w:tc>
        <w:tc>
          <w:tcPr>
            <w:tcW w:w="2955" w:type="dxa"/>
          </w:tcPr>
          <w:p w14:paraId="499AADC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email verification page press Send Email button</w:t>
            </w:r>
          </w:p>
        </w:tc>
        <w:tc>
          <w:tcPr>
            <w:tcW w:w="3120" w:type="dxa"/>
          </w:tcPr>
          <w:p w14:paraId="4E091A3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Users will receive an email verification request. Application will log the user in and display the Home Page.</w:t>
            </w:r>
          </w:p>
        </w:tc>
        <w:tc>
          <w:tcPr>
            <w:tcW w:w="1965" w:type="dxa"/>
          </w:tcPr>
          <w:p w14:paraId="4E3F5392"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sends an email request</w:t>
            </w:r>
          </w:p>
        </w:tc>
      </w:tr>
    </w:tbl>
    <w:p w14:paraId="58F609FF" w14:textId="71EA6AE7" w:rsidR="00DC5318" w:rsidRDefault="00DC5318" w:rsidP="00355CC9">
      <w:pPr>
        <w:pStyle w:val="Heading2"/>
      </w:pPr>
      <w:bookmarkStart w:id="44" w:name="_l4ieiidk1ioe" w:colFirst="0" w:colLast="0"/>
      <w:bookmarkStart w:id="45" w:name="_xy563lfrtt15" w:colFirst="0" w:colLast="0"/>
      <w:bookmarkEnd w:id="44"/>
      <w:bookmarkEnd w:id="45"/>
    </w:p>
    <w:p w14:paraId="49141601" w14:textId="229D0865" w:rsidR="00DC5318" w:rsidRDefault="00DC5318" w:rsidP="00DC5318">
      <w:pPr>
        <w:pStyle w:val="BodyText2"/>
      </w:pPr>
    </w:p>
    <w:p w14:paraId="7D57D0F9" w14:textId="2CF8C8D5" w:rsidR="00DC5318" w:rsidRDefault="00DC5318" w:rsidP="00DC5318">
      <w:pPr>
        <w:pStyle w:val="BodyText2"/>
      </w:pPr>
    </w:p>
    <w:p w14:paraId="5F3D6E44" w14:textId="52BC0D34" w:rsidR="00DC5318" w:rsidRDefault="00DC5318" w:rsidP="00DC5318">
      <w:pPr>
        <w:pStyle w:val="BodyText2"/>
      </w:pPr>
    </w:p>
    <w:p w14:paraId="13537051" w14:textId="03088089" w:rsidR="00DC5318" w:rsidRDefault="00DC5318" w:rsidP="00DC5318">
      <w:pPr>
        <w:pStyle w:val="BodyText2"/>
      </w:pPr>
    </w:p>
    <w:p w14:paraId="7837C894" w14:textId="0F16DA8B" w:rsidR="00DC5318" w:rsidRDefault="00DC5318" w:rsidP="00DC5318">
      <w:pPr>
        <w:pStyle w:val="BodyText2"/>
      </w:pPr>
    </w:p>
    <w:p w14:paraId="7ACACBF4" w14:textId="77777777" w:rsidR="00DC5318" w:rsidRPr="00DC5318" w:rsidRDefault="00DC5318" w:rsidP="00DC5318">
      <w:pPr>
        <w:pStyle w:val="BodyText2"/>
      </w:pPr>
    </w:p>
    <w:p w14:paraId="1D5A29FA" w14:textId="1B9C5F05" w:rsidR="00145B48" w:rsidRDefault="004342A7" w:rsidP="00355CC9">
      <w:pPr>
        <w:pStyle w:val="Heading2"/>
      </w:pPr>
      <w:bookmarkStart w:id="46" w:name="_Toc39094152"/>
      <w:r>
        <w:lastRenderedPageBreak/>
        <w:t>6.4</w:t>
      </w:r>
      <w:r w:rsidR="00145B48">
        <w:t xml:space="preserve">  Test Cases: “Home Screen”</w:t>
      </w:r>
      <w:bookmarkEnd w:id="46"/>
      <w:r w:rsidR="00145B48">
        <w:t xml:space="preserve"> </w:t>
      </w:r>
    </w:p>
    <w:p w14:paraId="270919D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331F6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EB8FE21"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color w:val="000000"/>
          <w:szCs w:val="24"/>
        </w:rPr>
        <w:t>Home Screen</w:t>
      </w:r>
    </w:p>
    <w:p w14:paraId="29FA14A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Home_Screen</w:t>
      </w:r>
    </w:p>
    <w:p w14:paraId="79F7FEC5" w14:textId="77777777" w:rsidR="00145B48" w:rsidRDefault="00145B48" w:rsidP="00145B48">
      <w:pPr>
        <w:pStyle w:val="Heading2"/>
      </w:pPr>
    </w:p>
    <w:tbl>
      <w:tblPr>
        <w:tblW w:w="94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2850"/>
        <w:gridCol w:w="3390"/>
        <w:gridCol w:w="1950"/>
      </w:tblGrid>
      <w:tr w:rsidR="00145B48" w14:paraId="795A49AE" w14:textId="77777777" w:rsidTr="00145B48">
        <w:tc>
          <w:tcPr>
            <w:tcW w:w="1230" w:type="dxa"/>
            <w:shd w:val="clear" w:color="auto" w:fill="CCFFFF"/>
          </w:tcPr>
          <w:p w14:paraId="39F5C8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250D1C8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30C00A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E827E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F3FDC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50" w:type="dxa"/>
            <w:shd w:val="clear" w:color="auto" w:fill="CCFFFF"/>
          </w:tcPr>
          <w:p w14:paraId="7FE8A9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BB4923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07B270D" w14:textId="77777777" w:rsidTr="00145B48">
        <w:tc>
          <w:tcPr>
            <w:tcW w:w="1230" w:type="dxa"/>
          </w:tcPr>
          <w:p w14:paraId="17C982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 xml:space="preserve">TC1 - </w:t>
            </w:r>
            <w:r>
              <w:rPr>
                <w:rFonts w:ascii="Times New Roman" w:hAnsi="Times New Roman"/>
              </w:rPr>
              <w:t>Menu</w:t>
            </w:r>
          </w:p>
        </w:tc>
        <w:tc>
          <w:tcPr>
            <w:tcW w:w="2850" w:type="dxa"/>
          </w:tcPr>
          <w:p w14:paraId="289332B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“Menu” button in the top left of the home screen.</w:t>
            </w:r>
          </w:p>
        </w:tc>
        <w:tc>
          <w:tcPr>
            <w:tcW w:w="3390" w:type="dxa"/>
          </w:tcPr>
          <w:p w14:paraId="320E60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Navigation view with additional menu items, and profile information displayed opens from the left side of the screen.</w:t>
            </w:r>
          </w:p>
        </w:tc>
        <w:tc>
          <w:tcPr>
            <w:tcW w:w="1950" w:type="dxa"/>
          </w:tcPr>
          <w:p w14:paraId="6C91CD3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61169D" w14:textId="77777777" w:rsidTr="00145B48">
        <w:tc>
          <w:tcPr>
            <w:tcW w:w="1230" w:type="dxa"/>
          </w:tcPr>
          <w:p w14:paraId="7F95F6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TC2 - Model Statistics</w:t>
            </w:r>
          </w:p>
        </w:tc>
        <w:tc>
          <w:tcPr>
            <w:tcW w:w="2850" w:type="dxa"/>
          </w:tcPr>
          <w:p w14:paraId="3724A28A" w14:textId="77777777" w:rsidR="00145B48" w:rsidRDefault="00145B48" w:rsidP="00145B48">
            <w:pPr>
              <w:rPr>
                <w:rFonts w:ascii="Times New Roman" w:hAnsi="Times New Roman"/>
              </w:rPr>
            </w:pPr>
            <w:r>
              <w:rPr>
                <w:rFonts w:ascii="Times New Roman" w:hAnsi="Times New Roman"/>
              </w:rPr>
              <w:t>Click the “Graph” button in the top right of the home screen.</w:t>
            </w:r>
          </w:p>
        </w:tc>
        <w:tc>
          <w:tcPr>
            <w:tcW w:w="3390" w:type="dxa"/>
          </w:tcPr>
          <w:p w14:paraId="137C466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Model Statistics popup will display with previous classifications.</w:t>
            </w:r>
          </w:p>
        </w:tc>
        <w:tc>
          <w:tcPr>
            <w:tcW w:w="1950" w:type="dxa"/>
          </w:tcPr>
          <w:p w14:paraId="21A58EB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3FFB32E9" w14:textId="77777777" w:rsidTr="00145B48">
        <w:tc>
          <w:tcPr>
            <w:tcW w:w="1230" w:type="dxa"/>
          </w:tcPr>
          <w:p w14:paraId="12AD62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an image</w:t>
            </w:r>
          </w:p>
        </w:tc>
        <w:tc>
          <w:tcPr>
            <w:tcW w:w="2850" w:type="dxa"/>
          </w:tcPr>
          <w:p w14:paraId="20B5E232" w14:textId="77777777" w:rsidR="00145B48" w:rsidRDefault="00145B48" w:rsidP="00145B48">
            <w:pPr>
              <w:pBdr>
                <w:top w:val="nil"/>
                <w:left w:val="nil"/>
                <w:bottom w:val="nil"/>
                <w:right w:val="nil"/>
                <w:between w:val="nil"/>
              </w:pBdr>
              <w:tabs>
                <w:tab w:val="right" w:pos="8640"/>
              </w:tabs>
              <w:rPr>
                <w:rFonts w:ascii="Times New Roman" w:hAnsi="Times New Roman"/>
              </w:rPr>
            </w:pPr>
            <w:r>
              <w:rPr>
                <w:rFonts w:ascii="Times New Roman" w:hAnsi="Times New Roman"/>
              </w:rPr>
              <w:t>Click the “Gallery” button in the bottom right of the home screen.</w:t>
            </w:r>
          </w:p>
        </w:tc>
        <w:tc>
          <w:tcPr>
            <w:tcW w:w="3390" w:type="dxa"/>
          </w:tcPr>
          <w:p w14:paraId="7CB356F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071BB0B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C577A34"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Choose from Gallery</w:t>
            </w:r>
          </w:p>
          <w:p w14:paraId="52F8044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Cancel</w:t>
            </w:r>
          </w:p>
        </w:tc>
        <w:tc>
          <w:tcPr>
            <w:tcW w:w="1950" w:type="dxa"/>
          </w:tcPr>
          <w:p w14:paraId="0FC97E3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00062D5" w14:textId="77777777" w:rsidTr="00145B48">
        <w:tc>
          <w:tcPr>
            <w:tcW w:w="1230" w:type="dxa"/>
          </w:tcPr>
          <w:p w14:paraId="22DCD9F5"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TC5 - View Results</w:t>
            </w:r>
          </w:p>
        </w:tc>
        <w:tc>
          <w:tcPr>
            <w:tcW w:w="2850" w:type="dxa"/>
          </w:tcPr>
          <w:p w14:paraId="0DA24028" w14:textId="77777777" w:rsidR="00145B48" w:rsidRDefault="00145B48" w:rsidP="00145B48">
            <w:pPr>
              <w:rPr>
                <w:rFonts w:ascii="Times New Roman" w:hAnsi="Times New Roman"/>
              </w:rPr>
            </w:pPr>
            <w:r>
              <w:rPr>
                <w:rFonts w:ascii="Times New Roman" w:hAnsi="Times New Roman"/>
              </w:rPr>
              <w:t>With an image loaded into the ImageView by the user, click the View Results button</w:t>
            </w:r>
          </w:p>
        </w:tc>
        <w:tc>
          <w:tcPr>
            <w:tcW w:w="3390" w:type="dxa"/>
          </w:tcPr>
          <w:p w14:paraId="2484023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Machine learning model will be run on image and results will be displayed in Results Dialog</w:t>
            </w:r>
          </w:p>
        </w:tc>
        <w:tc>
          <w:tcPr>
            <w:tcW w:w="1950" w:type="dxa"/>
          </w:tcPr>
          <w:p w14:paraId="7754EC7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bl>
    <w:p w14:paraId="6A17AC49" w14:textId="293955DF" w:rsidR="00DC5318" w:rsidRDefault="00DC5318" w:rsidP="00355CC9">
      <w:pPr>
        <w:pStyle w:val="Heading2"/>
      </w:pPr>
      <w:bookmarkStart w:id="47" w:name="_4d34og8" w:colFirst="0" w:colLast="0"/>
      <w:bookmarkStart w:id="48" w:name="_g99wyx10qh6n" w:colFirst="0" w:colLast="0"/>
      <w:bookmarkEnd w:id="47"/>
      <w:bookmarkEnd w:id="48"/>
    </w:p>
    <w:p w14:paraId="17A00E53" w14:textId="72525679" w:rsidR="00DC5318" w:rsidRDefault="00DC5318" w:rsidP="00DC5318">
      <w:pPr>
        <w:pStyle w:val="BodyText2"/>
      </w:pPr>
    </w:p>
    <w:p w14:paraId="5BCC555E" w14:textId="48F3E944" w:rsidR="00DC5318" w:rsidRDefault="00DC5318" w:rsidP="00DC5318">
      <w:pPr>
        <w:pStyle w:val="BodyText2"/>
      </w:pPr>
    </w:p>
    <w:p w14:paraId="5048A1AE" w14:textId="0D6F7119" w:rsidR="00DC5318" w:rsidRDefault="00DC5318" w:rsidP="00DC5318">
      <w:pPr>
        <w:pStyle w:val="BodyText2"/>
      </w:pPr>
    </w:p>
    <w:p w14:paraId="07527A3E" w14:textId="02284BCF" w:rsidR="00DC5318" w:rsidRDefault="00DC5318" w:rsidP="00DC5318">
      <w:pPr>
        <w:pStyle w:val="BodyText2"/>
      </w:pPr>
    </w:p>
    <w:p w14:paraId="5EF0E8EA" w14:textId="5B2432FF" w:rsidR="00DC5318" w:rsidRDefault="00DC5318" w:rsidP="00DC5318">
      <w:pPr>
        <w:pStyle w:val="BodyText2"/>
      </w:pPr>
    </w:p>
    <w:p w14:paraId="16C55740" w14:textId="2BB0FA55" w:rsidR="00DC5318" w:rsidRDefault="00DC5318" w:rsidP="00DC5318">
      <w:pPr>
        <w:pStyle w:val="BodyText2"/>
      </w:pPr>
    </w:p>
    <w:p w14:paraId="3F805EAE" w14:textId="3ABCFDD9" w:rsidR="00DC5318" w:rsidRDefault="00DC5318" w:rsidP="00DC5318">
      <w:pPr>
        <w:pStyle w:val="BodyText2"/>
      </w:pPr>
    </w:p>
    <w:p w14:paraId="7F632FFD" w14:textId="77777777" w:rsidR="00DC5318" w:rsidRPr="00DC5318" w:rsidRDefault="00DC5318" w:rsidP="00DC5318">
      <w:pPr>
        <w:pStyle w:val="BodyText2"/>
      </w:pPr>
    </w:p>
    <w:p w14:paraId="0F6447E8" w14:textId="50FF3817" w:rsidR="00145B48" w:rsidRDefault="004342A7" w:rsidP="00355CC9">
      <w:pPr>
        <w:pStyle w:val="Heading2"/>
      </w:pPr>
      <w:bookmarkStart w:id="49" w:name="_Toc39094153"/>
      <w:r>
        <w:lastRenderedPageBreak/>
        <w:t>6.</w:t>
      </w:r>
      <w:r w:rsidR="00145B48">
        <w:t>5  Test Cases: “Menu”</w:t>
      </w:r>
      <w:bookmarkEnd w:id="49"/>
      <w:r w:rsidR="00145B48">
        <w:t xml:space="preserve"> </w:t>
      </w:r>
    </w:p>
    <w:p w14:paraId="1527568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12FBC02"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F4C645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Menu</w:t>
      </w:r>
    </w:p>
    <w:p w14:paraId="70B1CE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Menu</w:t>
      </w:r>
    </w:p>
    <w:p w14:paraId="705BF67E" w14:textId="77777777" w:rsidR="00145B48" w:rsidRDefault="00145B48" w:rsidP="00145B48">
      <w:pPr>
        <w:pStyle w:val="Heading2"/>
      </w:pPr>
    </w:p>
    <w:tbl>
      <w:tblPr>
        <w:tblW w:w="94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1980"/>
      </w:tblGrid>
      <w:tr w:rsidR="00145B48" w14:paraId="422A996C" w14:textId="77777777" w:rsidTr="00145B48">
        <w:tc>
          <w:tcPr>
            <w:tcW w:w="1200" w:type="dxa"/>
            <w:shd w:val="clear" w:color="auto" w:fill="CCFFFF"/>
          </w:tcPr>
          <w:p w14:paraId="130C39F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1935E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D3622C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0E1252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85B22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80" w:type="dxa"/>
            <w:shd w:val="clear" w:color="auto" w:fill="CCFFFF"/>
          </w:tcPr>
          <w:p w14:paraId="5B4996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1130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C6A15E5" w14:textId="77777777" w:rsidTr="00145B48">
        <w:tc>
          <w:tcPr>
            <w:tcW w:w="1200" w:type="dxa"/>
          </w:tcPr>
          <w:p w14:paraId="774CA51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1 - Back Home</w:t>
            </w:r>
          </w:p>
        </w:tc>
        <w:tc>
          <w:tcPr>
            <w:tcW w:w="2850" w:type="dxa"/>
          </w:tcPr>
          <w:p w14:paraId="5267446B"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menu press the right side of the screen or swipe menu away</w:t>
            </w:r>
          </w:p>
        </w:tc>
        <w:tc>
          <w:tcPr>
            <w:tcW w:w="3390" w:type="dxa"/>
          </w:tcPr>
          <w:p w14:paraId="5EB8928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Settings menu will disappear and Home page will be displayed</w:t>
            </w:r>
          </w:p>
        </w:tc>
        <w:tc>
          <w:tcPr>
            <w:tcW w:w="1980" w:type="dxa"/>
          </w:tcPr>
          <w:p w14:paraId="69D99D0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3F3B4874" w14:textId="77777777" w:rsidTr="00145B48">
        <w:tc>
          <w:tcPr>
            <w:tcW w:w="1200" w:type="dxa"/>
          </w:tcPr>
          <w:p w14:paraId="6CD6D1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Account Settings</w:t>
            </w:r>
          </w:p>
        </w:tc>
        <w:tc>
          <w:tcPr>
            <w:tcW w:w="2850" w:type="dxa"/>
          </w:tcPr>
          <w:p w14:paraId="083B76A0" w14:textId="77777777" w:rsidR="00145B48" w:rsidRDefault="00145B48" w:rsidP="00145B48">
            <w:pPr>
              <w:rPr>
                <w:rFonts w:ascii="Times New Roman" w:hAnsi="Times New Roman"/>
              </w:rPr>
            </w:pPr>
            <w:r>
              <w:rPr>
                <w:rFonts w:ascii="Times New Roman" w:hAnsi="Times New Roman"/>
              </w:rPr>
              <w:t>From menu click the Account Settings button</w:t>
            </w:r>
          </w:p>
        </w:tc>
        <w:tc>
          <w:tcPr>
            <w:tcW w:w="3390" w:type="dxa"/>
          </w:tcPr>
          <w:p w14:paraId="6C4280C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the Account Settings page where user may:</w:t>
            </w:r>
          </w:p>
          <w:p w14:paraId="4E54773D"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password</w:t>
            </w:r>
          </w:p>
          <w:p w14:paraId="196F4AAF"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email</w:t>
            </w:r>
          </w:p>
          <w:p w14:paraId="5D90E826"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Delete account</w:t>
            </w:r>
          </w:p>
        </w:tc>
        <w:tc>
          <w:tcPr>
            <w:tcW w:w="1980" w:type="dxa"/>
          </w:tcPr>
          <w:p w14:paraId="1B26EC1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10143E00" w14:textId="77777777" w:rsidTr="00DC5318">
        <w:trPr>
          <w:trHeight w:val="2123"/>
        </w:trPr>
        <w:tc>
          <w:tcPr>
            <w:tcW w:w="1200" w:type="dxa"/>
          </w:tcPr>
          <w:p w14:paraId="605762C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Profile Info displayed</w:t>
            </w:r>
          </w:p>
        </w:tc>
        <w:tc>
          <w:tcPr>
            <w:tcW w:w="2850" w:type="dxa"/>
          </w:tcPr>
          <w:p w14:paraId="137567ED" w14:textId="77777777" w:rsidR="00145B48" w:rsidRDefault="00145B48" w:rsidP="00145B48">
            <w:pPr>
              <w:rPr>
                <w:rFonts w:ascii="Times New Roman" w:hAnsi="Times New Roman"/>
              </w:rPr>
            </w:pPr>
            <w:r>
              <w:rPr>
                <w:rFonts w:ascii="Times New Roman" w:hAnsi="Times New Roman"/>
              </w:rPr>
              <w:t>From menu, navigation view header will display</w:t>
            </w:r>
          </w:p>
          <w:p w14:paraId="1A20BDB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information:</w:t>
            </w:r>
          </w:p>
          <w:p w14:paraId="751A4441"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Name</w:t>
            </w:r>
          </w:p>
          <w:p w14:paraId="0BB975B7"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UTA ID</w:t>
            </w:r>
          </w:p>
          <w:p w14:paraId="64E5A9F2"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Profession</w:t>
            </w:r>
          </w:p>
          <w:p w14:paraId="59B59928" w14:textId="77777777" w:rsidR="00145B48" w:rsidRDefault="00145B48" w:rsidP="00145B48">
            <w:pPr>
              <w:numPr>
                <w:ilvl w:val="0"/>
                <w:numId w:val="45"/>
              </w:numPr>
              <w:tabs>
                <w:tab w:val="left" w:pos="720"/>
                <w:tab w:val="left" w:pos="1080"/>
                <w:tab w:val="left" w:pos="1440"/>
                <w:tab w:val="left" w:pos="1800"/>
              </w:tabs>
              <w:spacing w:after="160"/>
              <w:rPr>
                <w:rFonts w:ascii="Times New Roman" w:hAnsi="Times New Roman"/>
              </w:rPr>
            </w:pPr>
            <w:r>
              <w:rPr>
                <w:rFonts w:ascii="Times New Roman" w:hAnsi="Times New Roman"/>
              </w:rPr>
              <w:t>Profile Picture</w:t>
            </w:r>
          </w:p>
        </w:tc>
        <w:tc>
          <w:tcPr>
            <w:tcW w:w="3390" w:type="dxa"/>
          </w:tcPr>
          <w:p w14:paraId="26C171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Application extracts information from Google Firebase </w:t>
            </w:r>
          </w:p>
        </w:tc>
        <w:tc>
          <w:tcPr>
            <w:tcW w:w="1980" w:type="dxa"/>
          </w:tcPr>
          <w:p w14:paraId="661D60B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6220E119" w14:textId="77777777" w:rsidTr="00DC5318">
        <w:trPr>
          <w:trHeight w:val="2294"/>
        </w:trPr>
        <w:tc>
          <w:tcPr>
            <w:tcW w:w="1200" w:type="dxa"/>
          </w:tcPr>
          <w:p w14:paraId="739B409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TC4 - Change Profile Picture</w:t>
            </w:r>
          </w:p>
        </w:tc>
        <w:tc>
          <w:tcPr>
            <w:tcW w:w="2850" w:type="dxa"/>
          </w:tcPr>
          <w:p w14:paraId="2609E2B5" w14:textId="77777777" w:rsidR="00145B48" w:rsidRDefault="00145B48" w:rsidP="00145B48">
            <w:pPr>
              <w:tabs>
                <w:tab w:val="right" w:pos="2634"/>
              </w:tabs>
              <w:spacing w:after="160"/>
              <w:rPr>
                <w:rFonts w:ascii="Times New Roman" w:hAnsi="Times New Roman"/>
              </w:rPr>
            </w:pPr>
            <w:r>
              <w:rPr>
                <w:rFonts w:ascii="Times New Roman" w:hAnsi="Times New Roman"/>
              </w:rPr>
              <w:t>Click the Profile Picture Bubble located in the navigation view header.</w:t>
            </w:r>
          </w:p>
        </w:tc>
        <w:tc>
          <w:tcPr>
            <w:tcW w:w="3390" w:type="dxa"/>
          </w:tcPr>
          <w:p w14:paraId="644B0B59"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2DFF4E1E"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Take photo</w:t>
            </w:r>
          </w:p>
          <w:p w14:paraId="3664A73F"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Choose from Gallery</w:t>
            </w:r>
          </w:p>
          <w:p w14:paraId="4E70E744" w14:textId="77777777" w:rsidR="00145B48" w:rsidRDefault="00145B48" w:rsidP="00145B48">
            <w:pPr>
              <w:numPr>
                <w:ilvl w:val="0"/>
                <w:numId w:val="49"/>
              </w:numPr>
              <w:tabs>
                <w:tab w:val="left" w:pos="720"/>
                <w:tab w:val="left" w:pos="1080"/>
                <w:tab w:val="left" w:pos="1440"/>
                <w:tab w:val="left" w:pos="1800"/>
              </w:tabs>
              <w:spacing w:after="160"/>
              <w:rPr>
                <w:rFonts w:ascii="Times New Roman" w:hAnsi="Times New Roman"/>
              </w:rPr>
            </w:pPr>
            <w:r>
              <w:rPr>
                <w:rFonts w:ascii="Times New Roman" w:hAnsi="Times New Roman"/>
              </w:rPr>
              <w:t>Cancel</w:t>
            </w:r>
          </w:p>
          <w:p w14:paraId="5C64EB3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Upon completion firebase user profile picture will be updated</w:t>
            </w:r>
          </w:p>
        </w:tc>
        <w:tc>
          <w:tcPr>
            <w:tcW w:w="1980" w:type="dxa"/>
          </w:tcPr>
          <w:p w14:paraId="269FF90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8F598BE" w14:textId="77777777" w:rsidTr="00145B48">
        <w:tc>
          <w:tcPr>
            <w:tcW w:w="1200" w:type="dxa"/>
          </w:tcPr>
          <w:p w14:paraId="2268635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color w:val="000000"/>
              </w:rPr>
            </w:pPr>
            <w:r>
              <w:rPr>
                <w:rFonts w:ascii="Times New Roman" w:hAnsi="Times New Roman"/>
              </w:rPr>
              <w:t>TC5 - Model Info</w:t>
            </w:r>
          </w:p>
        </w:tc>
        <w:tc>
          <w:tcPr>
            <w:tcW w:w="2850" w:type="dxa"/>
          </w:tcPr>
          <w:p w14:paraId="19B79942" w14:textId="77777777" w:rsidR="00145B48" w:rsidRDefault="00145B48" w:rsidP="00145B48">
            <w:r>
              <w:rPr>
                <w:rFonts w:ascii="Times New Roman" w:hAnsi="Times New Roman"/>
              </w:rPr>
              <w:t>From settings menu press “Model Information”</w:t>
            </w:r>
          </w:p>
        </w:tc>
        <w:tc>
          <w:tcPr>
            <w:tcW w:w="3390" w:type="dxa"/>
          </w:tcPr>
          <w:p w14:paraId="35375D81" w14:textId="1CFD6706"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displays an Information Dialog where data gathered by Google Firebase ML Kit will be displayed</w:t>
            </w:r>
            <w:r w:rsidR="00DC5318">
              <w:rPr>
                <w:rFonts w:ascii="Times New Roman" w:hAnsi="Times New Roman"/>
              </w:rPr>
              <w:t xml:space="preserve"> a</w:t>
            </w:r>
            <w:r>
              <w:rPr>
                <w:rFonts w:ascii="Times New Roman" w:hAnsi="Times New Roman"/>
              </w:rPr>
              <w:t>long with links to data sets.</w:t>
            </w:r>
          </w:p>
        </w:tc>
        <w:tc>
          <w:tcPr>
            <w:tcW w:w="1980" w:type="dxa"/>
          </w:tcPr>
          <w:p w14:paraId="280AFF6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404C8BC" w14:textId="77777777" w:rsidTr="00145B48">
        <w:tc>
          <w:tcPr>
            <w:tcW w:w="1200" w:type="dxa"/>
          </w:tcPr>
          <w:p w14:paraId="10F187F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lastRenderedPageBreak/>
              <w:t>TC6 - Logout</w:t>
            </w:r>
          </w:p>
        </w:tc>
        <w:tc>
          <w:tcPr>
            <w:tcW w:w="2850" w:type="dxa"/>
          </w:tcPr>
          <w:p w14:paraId="1CF8F701" w14:textId="77777777" w:rsidR="00145B48" w:rsidRDefault="00145B48" w:rsidP="00145B48">
            <w:pPr>
              <w:rPr>
                <w:rFonts w:ascii="Times New Roman" w:hAnsi="Times New Roman"/>
              </w:rPr>
            </w:pPr>
            <w:r>
              <w:rPr>
                <w:rFonts w:ascii="Times New Roman" w:hAnsi="Times New Roman"/>
              </w:rPr>
              <w:t>From settings menu press “Logout”</w:t>
            </w:r>
          </w:p>
        </w:tc>
        <w:tc>
          <w:tcPr>
            <w:tcW w:w="3390" w:type="dxa"/>
          </w:tcPr>
          <w:p w14:paraId="16289B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User is logged out and application navigates to “Login Page”</w:t>
            </w:r>
          </w:p>
        </w:tc>
        <w:tc>
          <w:tcPr>
            <w:tcW w:w="1980" w:type="dxa"/>
          </w:tcPr>
          <w:p w14:paraId="2EE8620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5D1B199F" w14:textId="73B2C1A0" w:rsidR="00DC5318" w:rsidRDefault="00DC5318" w:rsidP="00355CC9">
      <w:pPr>
        <w:pStyle w:val="Heading2"/>
      </w:pPr>
      <w:bookmarkStart w:id="50" w:name="_2s8eyo1" w:colFirst="0" w:colLast="0"/>
      <w:bookmarkStart w:id="51" w:name="_fwyo62uhximj" w:colFirst="0" w:colLast="0"/>
      <w:bookmarkEnd w:id="50"/>
      <w:bookmarkEnd w:id="51"/>
    </w:p>
    <w:p w14:paraId="2BBB014D" w14:textId="402DA949" w:rsidR="00DC5318" w:rsidRDefault="00DC5318" w:rsidP="00DC5318">
      <w:pPr>
        <w:pStyle w:val="BodyText2"/>
      </w:pPr>
    </w:p>
    <w:p w14:paraId="32C425D8" w14:textId="29EC9E85" w:rsidR="00DC5318" w:rsidRDefault="00DC5318" w:rsidP="00DC5318">
      <w:pPr>
        <w:pStyle w:val="BodyText2"/>
      </w:pPr>
    </w:p>
    <w:p w14:paraId="758A1FFE" w14:textId="4EFA3EA5" w:rsidR="00DC5318" w:rsidRDefault="00DC5318" w:rsidP="00DC5318">
      <w:pPr>
        <w:pStyle w:val="BodyText2"/>
      </w:pPr>
    </w:p>
    <w:p w14:paraId="71422504" w14:textId="11930BEF" w:rsidR="00DC5318" w:rsidRDefault="00DC5318" w:rsidP="00DC5318">
      <w:pPr>
        <w:pStyle w:val="BodyText2"/>
      </w:pPr>
    </w:p>
    <w:p w14:paraId="513D7E81" w14:textId="3F2AFAEC" w:rsidR="00DC5318" w:rsidRDefault="00DC5318" w:rsidP="00DC5318">
      <w:pPr>
        <w:pStyle w:val="BodyText2"/>
      </w:pPr>
    </w:p>
    <w:p w14:paraId="6EE90453" w14:textId="7C57E720" w:rsidR="00DC5318" w:rsidRDefault="00DC5318" w:rsidP="00DC5318">
      <w:pPr>
        <w:pStyle w:val="BodyText2"/>
      </w:pPr>
    </w:p>
    <w:p w14:paraId="534AA3F2" w14:textId="7180555A" w:rsidR="00DC5318" w:rsidRDefault="00DC5318" w:rsidP="00DC5318">
      <w:pPr>
        <w:pStyle w:val="BodyText2"/>
      </w:pPr>
    </w:p>
    <w:p w14:paraId="635740C0" w14:textId="255BE4B0" w:rsidR="00DC5318" w:rsidRDefault="00DC5318" w:rsidP="00DC5318">
      <w:pPr>
        <w:pStyle w:val="BodyText2"/>
      </w:pPr>
    </w:p>
    <w:p w14:paraId="5160ECBB" w14:textId="0E66B600" w:rsidR="00DC5318" w:rsidRDefault="00DC5318" w:rsidP="00DC5318">
      <w:pPr>
        <w:pStyle w:val="BodyText2"/>
      </w:pPr>
    </w:p>
    <w:p w14:paraId="1560DF57" w14:textId="4064CF11" w:rsidR="00DC5318" w:rsidRDefault="00DC5318" w:rsidP="00DC5318">
      <w:pPr>
        <w:pStyle w:val="BodyText2"/>
      </w:pPr>
    </w:p>
    <w:p w14:paraId="76689D6F" w14:textId="266C987F" w:rsidR="00DC5318" w:rsidRDefault="00DC5318" w:rsidP="00DC5318">
      <w:pPr>
        <w:pStyle w:val="BodyText2"/>
      </w:pPr>
    </w:p>
    <w:p w14:paraId="2F230CA4" w14:textId="6EA8B482" w:rsidR="00DC5318" w:rsidRDefault="00DC5318" w:rsidP="00DC5318">
      <w:pPr>
        <w:pStyle w:val="BodyText2"/>
      </w:pPr>
    </w:p>
    <w:p w14:paraId="5921E3A0" w14:textId="04264978" w:rsidR="00DC5318" w:rsidRDefault="00DC5318" w:rsidP="00DC5318">
      <w:pPr>
        <w:pStyle w:val="BodyText2"/>
      </w:pPr>
    </w:p>
    <w:p w14:paraId="4BDD39FD" w14:textId="01067E00" w:rsidR="00DC5318" w:rsidRDefault="00DC5318" w:rsidP="00DC5318">
      <w:pPr>
        <w:pStyle w:val="BodyText2"/>
      </w:pPr>
    </w:p>
    <w:p w14:paraId="711C665E" w14:textId="69900FF8" w:rsidR="00DC5318" w:rsidRDefault="00DC5318" w:rsidP="00DC5318">
      <w:pPr>
        <w:pStyle w:val="BodyText2"/>
      </w:pPr>
    </w:p>
    <w:p w14:paraId="56C19128" w14:textId="5AEA933B" w:rsidR="00DC5318" w:rsidRDefault="00DC5318" w:rsidP="00DC5318">
      <w:pPr>
        <w:pStyle w:val="BodyText2"/>
      </w:pPr>
    </w:p>
    <w:p w14:paraId="741F2741" w14:textId="6A31ED3C" w:rsidR="00DC5318" w:rsidRDefault="00DC5318" w:rsidP="00DC5318">
      <w:pPr>
        <w:pStyle w:val="BodyText2"/>
      </w:pPr>
    </w:p>
    <w:p w14:paraId="1867041F" w14:textId="4315CD43" w:rsidR="00DC5318" w:rsidRDefault="00DC5318" w:rsidP="00DC5318">
      <w:pPr>
        <w:pStyle w:val="BodyText2"/>
      </w:pPr>
    </w:p>
    <w:p w14:paraId="36705F6D" w14:textId="1009BB82" w:rsidR="00DC5318" w:rsidRDefault="00DC5318" w:rsidP="00DC5318">
      <w:pPr>
        <w:pStyle w:val="BodyText2"/>
      </w:pPr>
    </w:p>
    <w:p w14:paraId="606B14B6" w14:textId="07066396" w:rsidR="00DC5318" w:rsidRDefault="00DC5318" w:rsidP="00DC5318">
      <w:pPr>
        <w:pStyle w:val="BodyText2"/>
      </w:pPr>
    </w:p>
    <w:p w14:paraId="1B272053" w14:textId="470FD7C9" w:rsidR="00DC5318" w:rsidRDefault="00DC5318" w:rsidP="00DC5318">
      <w:pPr>
        <w:pStyle w:val="BodyText2"/>
      </w:pPr>
    </w:p>
    <w:p w14:paraId="45D6065F" w14:textId="3EBF47DF" w:rsidR="00DC5318" w:rsidRDefault="00DC5318" w:rsidP="00DC5318">
      <w:pPr>
        <w:pStyle w:val="BodyText2"/>
      </w:pPr>
    </w:p>
    <w:p w14:paraId="4B351C4A" w14:textId="4F8B1A66" w:rsidR="00DC5318" w:rsidRDefault="00DC5318" w:rsidP="00DC5318">
      <w:pPr>
        <w:pStyle w:val="BodyText2"/>
      </w:pPr>
    </w:p>
    <w:p w14:paraId="26809AE4" w14:textId="2EC2DC85" w:rsidR="00DC5318" w:rsidRDefault="00DC5318" w:rsidP="00DC5318">
      <w:pPr>
        <w:pStyle w:val="BodyText2"/>
      </w:pPr>
    </w:p>
    <w:p w14:paraId="04929CEE" w14:textId="079B1C4C" w:rsidR="00DC5318" w:rsidRDefault="00DC5318" w:rsidP="00DC5318">
      <w:pPr>
        <w:pStyle w:val="BodyText2"/>
      </w:pPr>
    </w:p>
    <w:p w14:paraId="64994E2C" w14:textId="406609E7" w:rsidR="00DC5318" w:rsidRDefault="00DC5318" w:rsidP="00DC5318">
      <w:pPr>
        <w:pStyle w:val="BodyText2"/>
      </w:pPr>
    </w:p>
    <w:p w14:paraId="2596A9A7" w14:textId="77777777" w:rsidR="00DC5318" w:rsidRDefault="00DC5318" w:rsidP="00DC5318">
      <w:pPr>
        <w:pStyle w:val="BodyText2"/>
      </w:pPr>
    </w:p>
    <w:p w14:paraId="34D0AEF7" w14:textId="77777777" w:rsidR="00DC5318" w:rsidRPr="00DC5318" w:rsidRDefault="00DC5318" w:rsidP="00DC5318">
      <w:pPr>
        <w:pStyle w:val="BodyText2"/>
      </w:pPr>
    </w:p>
    <w:p w14:paraId="14E4E1CF" w14:textId="1B350C07" w:rsidR="00145B48" w:rsidRDefault="004342A7" w:rsidP="00355CC9">
      <w:pPr>
        <w:pStyle w:val="Heading2"/>
      </w:pPr>
      <w:bookmarkStart w:id="52" w:name="_Toc39094154"/>
      <w:r>
        <w:lastRenderedPageBreak/>
        <w:t>6</w:t>
      </w:r>
      <w:r w:rsidR="00145B48">
        <w:t>.6  Test Cases: “Account Settings”</w:t>
      </w:r>
      <w:bookmarkEnd w:id="52"/>
      <w:r w:rsidR="00145B48">
        <w:t xml:space="preserve"> </w:t>
      </w:r>
    </w:p>
    <w:p w14:paraId="2BB76C89"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36CB8F4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A4534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color w:val="000000"/>
          <w:szCs w:val="24"/>
        </w:rPr>
        <w:tab/>
      </w:r>
      <w:r>
        <w:rPr>
          <w:rFonts w:ascii="Times New Roman" w:hAnsi="Times New Roman"/>
        </w:rPr>
        <w:t>Account Settings</w:t>
      </w:r>
    </w:p>
    <w:p w14:paraId="0BEA773F"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Account_Settings</w:t>
      </w:r>
    </w:p>
    <w:p w14:paraId="3CED58EB" w14:textId="77777777" w:rsidR="00145B48" w:rsidRDefault="00145B48" w:rsidP="00145B48">
      <w:pPr>
        <w:pStyle w:val="Heading2"/>
      </w:pPr>
    </w:p>
    <w:tbl>
      <w:tblPr>
        <w:tblW w:w="961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2175"/>
      </w:tblGrid>
      <w:tr w:rsidR="00145B48" w14:paraId="7996B018" w14:textId="77777777" w:rsidTr="00145B48">
        <w:tc>
          <w:tcPr>
            <w:tcW w:w="1200" w:type="dxa"/>
            <w:shd w:val="clear" w:color="auto" w:fill="CCFFFF"/>
          </w:tcPr>
          <w:p w14:paraId="78790F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5783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5354CF0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7981A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21477A0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175" w:type="dxa"/>
            <w:shd w:val="clear" w:color="auto" w:fill="CCFFFF"/>
          </w:tcPr>
          <w:p w14:paraId="4E21AB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7CB652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7F122CD" w14:textId="77777777" w:rsidTr="00145B48">
        <w:tc>
          <w:tcPr>
            <w:tcW w:w="1200" w:type="dxa"/>
          </w:tcPr>
          <w:p w14:paraId="24EE7CA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Back Home</w:t>
            </w:r>
          </w:p>
        </w:tc>
        <w:tc>
          <w:tcPr>
            <w:tcW w:w="2850" w:type="dxa"/>
          </w:tcPr>
          <w:p w14:paraId="6C302CB0"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Click the back arrow in the top left of the “Profile” page.</w:t>
            </w:r>
          </w:p>
        </w:tc>
        <w:tc>
          <w:tcPr>
            <w:tcW w:w="3390" w:type="dxa"/>
          </w:tcPr>
          <w:p w14:paraId="0F2F53F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back to the home screen.</w:t>
            </w:r>
          </w:p>
        </w:tc>
        <w:tc>
          <w:tcPr>
            <w:tcW w:w="2175" w:type="dxa"/>
          </w:tcPr>
          <w:p w14:paraId="25B5510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0CBEB80E" w14:textId="77777777" w:rsidTr="00145B48">
        <w:tc>
          <w:tcPr>
            <w:tcW w:w="1200" w:type="dxa"/>
          </w:tcPr>
          <w:p w14:paraId="38D0D5FC"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Change Email</w:t>
            </w:r>
          </w:p>
        </w:tc>
        <w:tc>
          <w:tcPr>
            <w:tcW w:w="2850" w:type="dxa"/>
          </w:tcPr>
          <w:p w14:paraId="3EADF146" w14:textId="77777777" w:rsidR="00145B48" w:rsidRDefault="00145B48" w:rsidP="00145B48">
            <w:pPr>
              <w:rPr>
                <w:rFonts w:ascii="Times New Roman" w:hAnsi="Times New Roman"/>
              </w:rPr>
            </w:pPr>
            <w:r>
              <w:rPr>
                <w:rFonts w:ascii="Times New Roman" w:hAnsi="Times New Roman"/>
              </w:rPr>
              <w:t>From Account settings menu click the “Change Email” button</w:t>
            </w:r>
          </w:p>
        </w:tc>
        <w:tc>
          <w:tcPr>
            <w:tcW w:w="3390" w:type="dxa"/>
          </w:tcPr>
          <w:p w14:paraId="320DE44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email page will be displayed where user can enter the new email</w:t>
            </w:r>
          </w:p>
        </w:tc>
        <w:tc>
          <w:tcPr>
            <w:tcW w:w="2175" w:type="dxa"/>
          </w:tcPr>
          <w:p w14:paraId="59FAFCBD"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6E053210" w14:textId="77777777" w:rsidTr="00145B48">
        <w:tc>
          <w:tcPr>
            <w:tcW w:w="1200" w:type="dxa"/>
          </w:tcPr>
          <w:p w14:paraId="0BA798F4"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TC3 - Change Password</w:t>
            </w:r>
          </w:p>
        </w:tc>
        <w:tc>
          <w:tcPr>
            <w:tcW w:w="2850" w:type="dxa"/>
          </w:tcPr>
          <w:p w14:paraId="37A36E08" w14:textId="77777777" w:rsidR="00145B48" w:rsidRDefault="00145B48" w:rsidP="00145B48">
            <w:pPr>
              <w:rPr>
                <w:rFonts w:ascii="Times New Roman" w:hAnsi="Times New Roman"/>
              </w:rPr>
            </w:pPr>
            <w:r>
              <w:rPr>
                <w:rFonts w:ascii="Times New Roman" w:hAnsi="Times New Roman"/>
              </w:rPr>
              <w:t>From Account settings menu, click the “Change Password” button</w:t>
            </w:r>
          </w:p>
        </w:tc>
        <w:tc>
          <w:tcPr>
            <w:tcW w:w="3390" w:type="dxa"/>
          </w:tcPr>
          <w:p w14:paraId="13C0F4E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password page will be displayed where the user enters a new password and confirms the new password.</w:t>
            </w:r>
          </w:p>
        </w:tc>
        <w:tc>
          <w:tcPr>
            <w:tcW w:w="2175" w:type="dxa"/>
          </w:tcPr>
          <w:p w14:paraId="6C7F62FB" w14:textId="77777777" w:rsidR="00145B48" w:rsidRDefault="00145B48" w:rsidP="00145B48">
            <w:pP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416B194" w14:textId="77777777" w:rsidTr="00145B48">
        <w:tc>
          <w:tcPr>
            <w:tcW w:w="1200" w:type="dxa"/>
          </w:tcPr>
          <w:p w14:paraId="585E8BD1"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TC4 - Delete Account</w:t>
            </w:r>
          </w:p>
        </w:tc>
        <w:tc>
          <w:tcPr>
            <w:tcW w:w="2850" w:type="dxa"/>
          </w:tcPr>
          <w:p w14:paraId="3E26C271" w14:textId="77777777" w:rsidR="00145B48" w:rsidRDefault="00145B48" w:rsidP="00145B48">
            <w:pPr>
              <w:rPr>
                <w:rFonts w:ascii="Times New Roman" w:hAnsi="Times New Roman"/>
              </w:rPr>
            </w:pPr>
            <w:r>
              <w:rPr>
                <w:rFonts w:ascii="Times New Roman" w:hAnsi="Times New Roman"/>
              </w:rPr>
              <w:t>From Account settings menu click the “Delete Account” button</w:t>
            </w:r>
          </w:p>
        </w:tc>
        <w:tc>
          <w:tcPr>
            <w:tcW w:w="3390" w:type="dxa"/>
          </w:tcPr>
          <w:p w14:paraId="6FFE4A01"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prompt will ask user to confirm password, before deleting the account</w:t>
            </w:r>
          </w:p>
        </w:tc>
        <w:tc>
          <w:tcPr>
            <w:tcW w:w="2175" w:type="dxa"/>
          </w:tcPr>
          <w:p w14:paraId="096A0A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69248113" w14:textId="387897AF" w:rsidR="00DC5318" w:rsidRDefault="00DC5318" w:rsidP="00355CC9">
      <w:pPr>
        <w:pStyle w:val="Heading2"/>
      </w:pPr>
      <w:bookmarkStart w:id="53" w:name="_dn2u1tn0q2kb" w:colFirst="0" w:colLast="0"/>
      <w:bookmarkStart w:id="54" w:name="_tyz6afy5a6i6" w:colFirst="0" w:colLast="0"/>
      <w:bookmarkEnd w:id="53"/>
      <w:bookmarkEnd w:id="54"/>
    </w:p>
    <w:p w14:paraId="055FEFFE" w14:textId="4C868777" w:rsidR="00DC5318" w:rsidRDefault="00DC5318" w:rsidP="00DC5318">
      <w:pPr>
        <w:pStyle w:val="BodyText2"/>
      </w:pPr>
    </w:p>
    <w:p w14:paraId="6007AFCD" w14:textId="21F047EE" w:rsidR="00DC5318" w:rsidRDefault="00DC5318" w:rsidP="00DC5318">
      <w:pPr>
        <w:pStyle w:val="BodyText2"/>
      </w:pPr>
    </w:p>
    <w:p w14:paraId="1A0443FD" w14:textId="30B1022D" w:rsidR="00DC5318" w:rsidRDefault="00DC5318" w:rsidP="00DC5318">
      <w:pPr>
        <w:pStyle w:val="BodyText2"/>
      </w:pPr>
    </w:p>
    <w:p w14:paraId="11AD33D8" w14:textId="3CAAA17D" w:rsidR="00DC5318" w:rsidRDefault="00DC5318" w:rsidP="00DC5318">
      <w:pPr>
        <w:pStyle w:val="BodyText2"/>
      </w:pPr>
    </w:p>
    <w:p w14:paraId="7901FED7" w14:textId="5C9A746A" w:rsidR="00DC5318" w:rsidRDefault="00DC5318" w:rsidP="00DC5318">
      <w:pPr>
        <w:pStyle w:val="BodyText2"/>
      </w:pPr>
    </w:p>
    <w:p w14:paraId="2C70FF85" w14:textId="06075235" w:rsidR="00DC5318" w:rsidRDefault="00DC5318" w:rsidP="00DC5318">
      <w:pPr>
        <w:pStyle w:val="BodyText2"/>
      </w:pPr>
    </w:p>
    <w:p w14:paraId="61E97A44" w14:textId="550479B0" w:rsidR="00DC5318" w:rsidRDefault="00DC5318" w:rsidP="00DC5318">
      <w:pPr>
        <w:pStyle w:val="BodyText2"/>
      </w:pPr>
    </w:p>
    <w:p w14:paraId="27BD3FDD" w14:textId="2247BC7B" w:rsidR="00DC5318" w:rsidRDefault="00DC5318" w:rsidP="00DC5318">
      <w:pPr>
        <w:pStyle w:val="BodyText2"/>
      </w:pPr>
    </w:p>
    <w:p w14:paraId="35168131" w14:textId="3B670BB8" w:rsidR="00DC5318" w:rsidRDefault="00DC5318" w:rsidP="00DC5318">
      <w:pPr>
        <w:pStyle w:val="BodyText2"/>
      </w:pPr>
    </w:p>
    <w:p w14:paraId="432C6D0C" w14:textId="77777777" w:rsidR="00DC5318" w:rsidRPr="00DC5318" w:rsidRDefault="00DC5318" w:rsidP="00DC5318">
      <w:pPr>
        <w:pStyle w:val="BodyText2"/>
      </w:pPr>
    </w:p>
    <w:p w14:paraId="6E48FCC8" w14:textId="1FF73121" w:rsidR="00145B48" w:rsidRDefault="004342A7" w:rsidP="00355CC9">
      <w:pPr>
        <w:pStyle w:val="Heading2"/>
      </w:pPr>
      <w:bookmarkStart w:id="55" w:name="_Toc39094155"/>
      <w:r>
        <w:lastRenderedPageBreak/>
        <w:t>6</w:t>
      </w:r>
      <w:r w:rsidR="00145B48">
        <w:t>.7  Test Cases: “Take Photo”</w:t>
      </w:r>
      <w:bookmarkEnd w:id="55"/>
      <w:r w:rsidR="00145B48">
        <w:t xml:space="preserve"> </w:t>
      </w:r>
    </w:p>
    <w:p w14:paraId="01167667"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55C8F6B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9AD3475"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Take Photo</w:t>
      </w:r>
    </w:p>
    <w:p w14:paraId="24C21C0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Take_Photo</w:t>
      </w:r>
    </w:p>
    <w:p w14:paraId="45B958B6" w14:textId="77777777" w:rsidR="00145B48" w:rsidRDefault="00145B48" w:rsidP="00145B48">
      <w:pPr>
        <w:pStyle w:val="Heading2"/>
      </w:pPr>
      <w:r>
        <w:t xml:space="preserve"> </w:t>
      </w:r>
    </w:p>
    <w:tbl>
      <w:tblPr>
        <w:tblW w:w="951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760"/>
        <w:gridCol w:w="3390"/>
        <w:gridCol w:w="1965"/>
      </w:tblGrid>
      <w:tr w:rsidR="00145B48" w14:paraId="6F48C559" w14:textId="77777777" w:rsidTr="00145B48">
        <w:tc>
          <w:tcPr>
            <w:tcW w:w="1395" w:type="dxa"/>
            <w:shd w:val="clear" w:color="auto" w:fill="CCFFFF"/>
          </w:tcPr>
          <w:p w14:paraId="728D0BB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b/>
                <w:color w:val="000000"/>
              </w:rPr>
            </w:pPr>
            <w:r>
              <w:rPr>
                <w:rFonts w:ascii="Times New Roman" w:hAnsi="Times New Roman"/>
                <w:b/>
                <w:color w:val="000000"/>
                <w:szCs w:val="24"/>
              </w:rPr>
              <w:t>Test Case No.</w:t>
            </w:r>
          </w:p>
        </w:tc>
        <w:tc>
          <w:tcPr>
            <w:tcW w:w="2760" w:type="dxa"/>
            <w:shd w:val="clear" w:color="auto" w:fill="CCFFFF"/>
          </w:tcPr>
          <w:p w14:paraId="280858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6341D12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6F00EA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125B97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5EDE267" w14:textId="77777777" w:rsidTr="00145B48">
        <w:tc>
          <w:tcPr>
            <w:tcW w:w="1395" w:type="dxa"/>
          </w:tcPr>
          <w:p w14:paraId="55C7CD3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1 - Permission</w:t>
            </w:r>
          </w:p>
        </w:tc>
        <w:tc>
          <w:tcPr>
            <w:tcW w:w="2760" w:type="dxa"/>
          </w:tcPr>
          <w:p w14:paraId="6D1951D5"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native camera</w:t>
            </w:r>
          </w:p>
        </w:tc>
        <w:tc>
          <w:tcPr>
            <w:tcW w:w="3390" w:type="dxa"/>
          </w:tcPr>
          <w:p w14:paraId="7F654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C40D24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1965" w:type="dxa"/>
          </w:tcPr>
          <w:p w14:paraId="0DCEE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4EF3A0C7" w14:textId="77777777" w:rsidTr="00145B48">
        <w:tc>
          <w:tcPr>
            <w:tcW w:w="1395" w:type="dxa"/>
          </w:tcPr>
          <w:p w14:paraId="2213689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760" w:type="dxa"/>
          </w:tcPr>
          <w:p w14:paraId="5D9FC377"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551A93E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Camera will not be accessed and notification will be displayed to inform user to go to App Settings to allow permission</w:t>
            </w:r>
          </w:p>
        </w:tc>
        <w:tc>
          <w:tcPr>
            <w:tcW w:w="1965" w:type="dxa"/>
          </w:tcPr>
          <w:p w14:paraId="77A9FA4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79F342E" w14:textId="77777777" w:rsidTr="00145B48">
        <w:tc>
          <w:tcPr>
            <w:tcW w:w="1395" w:type="dxa"/>
          </w:tcPr>
          <w:p w14:paraId="736BD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760" w:type="dxa"/>
          </w:tcPr>
          <w:p w14:paraId="0C6E6467" w14:textId="77777777" w:rsidR="00145B48" w:rsidRDefault="00145B48" w:rsidP="00145B48">
            <w:pPr>
              <w:tabs>
                <w:tab w:val="right" w:pos="2634"/>
              </w:tabs>
              <w:spacing w:after="160"/>
            </w:pPr>
            <w:r>
              <w:rPr>
                <w:rFonts w:ascii="Times New Roman" w:hAnsi="Times New Roman"/>
              </w:rPr>
              <w:t>From permissions pop up user clicks “Allow”</w:t>
            </w:r>
            <w:r>
              <w:rPr>
                <w:rFonts w:ascii="Times New Roman" w:hAnsi="Times New Roman"/>
              </w:rPr>
              <w:tab/>
            </w:r>
          </w:p>
        </w:tc>
        <w:tc>
          <w:tcPr>
            <w:tcW w:w="3390" w:type="dxa"/>
          </w:tcPr>
          <w:p w14:paraId="020E79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camera will be accessed</w:t>
            </w:r>
          </w:p>
        </w:tc>
        <w:tc>
          <w:tcPr>
            <w:tcW w:w="1965" w:type="dxa"/>
          </w:tcPr>
          <w:p w14:paraId="004FFCB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BD81933" w14:textId="77777777" w:rsidTr="00145B48">
        <w:tc>
          <w:tcPr>
            <w:tcW w:w="1395" w:type="dxa"/>
          </w:tcPr>
          <w:p w14:paraId="51A1938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Take Photo</w:t>
            </w:r>
          </w:p>
        </w:tc>
        <w:tc>
          <w:tcPr>
            <w:tcW w:w="2760" w:type="dxa"/>
          </w:tcPr>
          <w:p w14:paraId="3EA6B023" w14:textId="77777777" w:rsidR="00145B48" w:rsidRDefault="00145B48" w:rsidP="00145B48">
            <w:pPr>
              <w:rPr>
                <w:rFonts w:ascii="Times New Roman" w:hAnsi="Times New Roman"/>
              </w:rPr>
            </w:pPr>
            <w:r>
              <w:rPr>
                <w:rFonts w:ascii="Times New Roman" w:hAnsi="Times New Roman"/>
              </w:rPr>
              <w:t>From the Camera display press take a photo</w:t>
            </w:r>
          </w:p>
        </w:tc>
        <w:tc>
          <w:tcPr>
            <w:tcW w:w="3390" w:type="dxa"/>
          </w:tcPr>
          <w:p w14:paraId="1BC00AB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Once the photo is taken the classification process will start automatically and results will be displayed in Results Dialog</w:t>
            </w:r>
          </w:p>
        </w:tc>
        <w:tc>
          <w:tcPr>
            <w:tcW w:w="1965" w:type="dxa"/>
          </w:tcPr>
          <w:p w14:paraId="31685D8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91E29B1" w14:textId="77777777" w:rsidTr="00145B48">
        <w:tc>
          <w:tcPr>
            <w:tcW w:w="1395" w:type="dxa"/>
          </w:tcPr>
          <w:p w14:paraId="7C4B6C4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760" w:type="dxa"/>
          </w:tcPr>
          <w:p w14:paraId="7484D253" w14:textId="77777777" w:rsidR="00145B48" w:rsidRDefault="00145B48" w:rsidP="00145B48">
            <w:pPr>
              <w:rPr>
                <w:rFonts w:ascii="Times New Roman" w:hAnsi="Times New Roman"/>
              </w:rPr>
            </w:pPr>
            <w:r>
              <w:rPr>
                <w:rFonts w:ascii="Times New Roman" w:hAnsi="Times New Roman"/>
              </w:rPr>
              <w:t>From the Camera display press the back arrow</w:t>
            </w:r>
          </w:p>
        </w:tc>
        <w:tc>
          <w:tcPr>
            <w:tcW w:w="3390" w:type="dxa"/>
          </w:tcPr>
          <w:p w14:paraId="2685BCC1" w14:textId="5A23B36D"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1965" w:type="dxa"/>
          </w:tcPr>
          <w:p w14:paraId="73A702AA"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bl>
    <w:p w14:paraId="76F59543" w14:textId="466C10A5" w:rsidR="00DC5318" w:rsidRDefault="00DC5318" w:rsidP="00355CC9">
      <w:pPr>
        <w:pStyle w:val="Heading2"/>
      </w:pPr>
      <w:bookmarkStart w:id="56" w:name="_3rdcrjn" w:colFirst="0" w:colLast="0"/>
      <w:bookmarkStart w:id="57" w:name="_1nomhlci6ori" w:colFirst="0" w:colLast="0"/>
      <w:bookmarkEnd w:id="56"/>
      <w:bookmarkEnd w:id="57"/>
    </w:p>
    <w:p w14:paraId="3AC75399" w14:textId="0BDEDD44" w:rsidR="00DC5318" w:rsidRDefault="00DC5318" w:rsidP="00DC5318">
      <w:pPr>
        <w:pStyle w:val="BodyText2"/>
      </w:pPr>
    </w:p>
    <w:p w14:paraId="7FDB3485" w14:textId="177AC2B6" w:rsidR="00DC5318" w:rsidRDefault="00DC5318" w:rsidP="00DC5318">
      <w:pPr>
        <w:pStyle w:val="BodyText2"/>
      </w:pPr>
    </w:p>
    <w:p w14:paraId="5B8C8546" w14:textId="38E1C15F" w:rsidR="00DC5318" w:rsidRDefault="00DC5318" w:rsidP="00DC5318">
      <w:pPr>
        <w:pStyle w:val="BodyText2"/>
      </w:pPr>
    </w:p>
    <w:p w14:paraId="47C4256A" w14:textId="4ADC2D6C" w:rsidR="00DC5318" w:rsidRDefault="00DC5318" w:rsidP="00DC5318">
      <w:pPr>
        <w:pStyle w:val="BodyText2"/>
      </w:pPr>
    </w:p>
    <w:p w14:paraId="7BC760DF" w14:textId="2ADC46A5" w:rsidR="00DC5318" w:rsidRDefault="00DC5318" w:rsidP="00DC5318">
      <w:pPr>
        <w:pStyle w:val="BodyText2"/>
      </w:pPr>
    </w:p>
    <w:p w14:paraId="5F8EF6B0" w14:textId="0A9ABA79" w:rsidR="00DC5318" w:rsidRDefault="00DC5318" w:rsidP="00DC5318">
      <w:pPr>
        <w:pStyle w:val="BodyText2"/>
      </w:pPr>
    </w:p>
    <w:p w14:paraId="6CF06316" w14:textId="77777777" w:rsidR="00DC5318" w:rsidRPr="00DC5318" w:rsidRDefault="00DC5318" w:rsidP="00DC5318">
      <w:pPr>
        <w:pStyle w:val="BodyText2"/>
      </w:pPr>
    </w:p>
    <w:p w14:paraId="39C90BBE" w14:textId="1A602EF1" w:rsidR="00145B48" w:rsidRDefault="004342A7" w:rsidP="00355CC9">
      <w:pPr>
        <w:pStyle w:val="Heading2"/>
      </w:pPr>
      <w:bookmarkStart w:id="58" w:name="_Toc39094156"/>
      <w:r>
        <w:lastRenderedPageBreak/>
        <w:t>6</w:t>
      </w:r>
      <w:r w:rsidR="00145B48">
        <w:t>.8 Test Cases: “Choose from Gallery”</w:t>
      </w:r>
      <w:bookmarkEnd w:id="58"/>
      <w:r w:rsidR="00145B48">
        <w:t xml:space="preserve"> </w:t>
      </w:r>
    </w:p>
    <w:p w14:paraId="70D45768"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1D2A136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7236984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Upload Photo</w:t>
      </w:r>
    </w:p>
    <w:p w14:paraId="337DABE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Upload_Photo</w:t>
      </w:r>
    </w:p>
    <w:p w14:paraId="7739509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2850"/>
        <w:gridCol w:w="3390"/>
        <w:gridCol w:w="2010"/>
      </w:tblGrid>
      <w:tr w:rsidR="00145B48" w14:paraId="1F34DF30" w14:textId="77777777" w:rsidTr="00145B48">
        <w:trPr>
          <w:trHeight w:val="825"/>
        </w:trPr>
        <w:tc>
          <w:tcPr>
            <w:tcW w:w="1335" w:type="dxa"/>
            <w:shd w:val="clear" w:color="auto" w:fill="CCFFFF"/>
          </w:tcPr>
          <w:p w14:paraId="6CD5216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476FF63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D44741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362587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58D930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color w:val="000000"/>
                <w:szCs w:val="24"/>
              </w:rPr>
              <w:t>Pass, Fail, Other (comments)</w:t>
            </w:r>
          </w:p>
        </w:tc>
      </w:tr>
      <w:tr w:rsidR="00145B48" w14:paraId="5CF7E8CD" w14:textId="77777777" w:rsidTr="00145B48">
        <w:tc>
          <w:tcPr>
            <w:tcW w:w="1335" w:type="dxa"/>
          </w:tcPr>
          <w:p w14:paraId="4A62F7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Permission</w:t>
            </w:r>
          </w:p>
        </w:tc>
        <w:tc>
          <w:tcPr>
            <w:tcW w:w="2850" w:type="dxa"/>
          </w:tcPr>
          <w:p w14:paraId="51C93243"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photo gallery</w:t>
            </w:r>
            <w:r>
              <w:rPr>
                <w:rFonts w:ascii="Times New Roman" w:hAnsi="Times New Roman"/>
                <w:color w:val="000000"/>
                <w:szCs w:val="24"/>
              </w:rPr>
              <w:tab/>
            </w:r>
          </w:p>
        </w:tc>
        <w:tc>
          <w:tcPr>
            <w:tcW w:w="3390" w:type="dxa"/>
          </w:tcPr>
          <w:p w14:paraId="2E9A166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85AFE2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2010" w:type="dxa"/>
          </w:tcPr>
          <w:p w14:paraId="05D524F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30CD3D1E" w14:textId="77777777" w:rsidTr="00145B48">
        <w:tc>
          <w:tcPr>
            <w:tcW w:w="1335" w:type="dxa"/>
          </w:tcPr>
          <w:p w14:paraId="2DAAEE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850" w:type="dxa"/>
          </w:tcPr>
          <w:p w14:paraId="11999D4D"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4D345BBA"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Photo gallery will not be accessed and notification will be displayed to inform user to go to App Settings to allow permission</w:t>
            </w:r>
          </w:p>
        </w:tc>
        <w:tc>
          <w:tcPr>
            <w:tcW w:w="2010" w:type="dxa"/>
          </w:tcPr>
          <w:p w14:paraId="6CAFD6B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417C1F5F" w14:textId="77777777" w:rsidTr="00145B48">
        <w:tc>
          <w:tcPr>
            <w:tcW w:w="1335" w:type="dxa"/>
          </w:tcPr>
          <w:p w14:paraId="4CAE6D8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850" w:type="dxa"/>
          </w:tcPr>
          <w:p w14:paraId="5AABE440" w14:textId="77777777" w:rsidR="00145B48" w:rsidRDefault="00145B48" w:rsidP="00145B48">
            <w:r>
              <w:rPr>
                <w:rFonts w:ascii="Times New Roman" w:hAnsi="Times New Roman"/>
              </w:rPr>
              <w:t xml:space="preserve">From permissions pop up user clicks “Allow” </w:t>
            </w:r>
          </w:p>
        </w:tc>
        <w:tc>
          <w:tcPr>
            <w:tcW w:w="3390" w:type="dxa"/>
          </w:tcPr>
          <w:p w14:paraId="0F6044C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photo gallery will be accessed, with a greyed out submit button</w:t>
            </w:r>
          </w:p>
        </w:tc>
        <w:tc>
          <w:tcPr>
            <w:tcW w:w="2010" w:type="dxa"/>
          </w:tcPr>
          <w:p w14:paraId="7B3BD58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0A14F8" w14:textId="77777777" w:rsidTr="00145B48">
        <w:tc>
          <w:tcPr>
            <w:tcW w:w="1335" w:type="dxa"/>
          </w:tcPr>
          <w:p w14:paraId="51CC4C5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Image</w:t>
            </w:r>
          </w:p>
        </w:tc>
        <w:tc>
          <w:tcPr>
            <w:tcW w:w="2850" w:type="dxa"/>
          </w:tcPr>
          <w:p w14:paraId="259879DF" w14:textId="77777777" w:rsidR="00145B48" w:rsidRDefault="00145B48" w:rsidP="00145B48">
            <w:pPr>
              <w:rPr>
                <w:rFonts w:ascii="Times New Roman" w:hAnsi="Times New Roman"/>
              </w:rPr>
            </w:pPr>
            <w:r>
              <w:rPr>
                <w:rFonts w:ascii="Times New Roman" w:hAnsi="Times New Roman"/>
              </w:rPr>
              <w:t>Select one (1) image</w:t>
            </w:r>
          </w:p>
        </w:tc>
        <w:tc>
          <w:tcPr>
            <w:tcW w:w="3390" w:type="dxa"/>
          </w:tcPr>
          <w:p w14:paraId="65882D8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After selecting an image, run the model and display Results Dialog</w:t>
            </w:r>
          </w:p>
        </w:tc>
        <w:tc>
          <w:tcPr>
            <w:tcW w:w="2010" w:type="dxa"/>
          </w:tcPr>
          <w:p w14:paraId="3448C714"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78EC6AE6" w14:textId="77777777" w:rsidTr="00145B48">
        <w:tc>
          <w:tcPr>
            <w:tcW w:w="1335" w:type="dxa"/>
          </w:tcPr>
          <w:p w14:paraId="08D34B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850" w:type="dxa"/>
          </w:tcPr>
          <w:p w14:paraId="2D084729" w14:textId="77777777" w:rsidR="00145B48" w:rsidRDefault="00145B48" w:rsidP="00145B48">
            <w:pPr>
              <w:rPr>
                <w:rFonts w:ascii="Times New Roman" w:hAnsi="Times New Roman"/>
              </w:rPr>
            </w:pPr>
            <w:r>
              <w:rPr>
                <w:rFonts w:ascii="Times New Roman" w:hAnsi="Times New Roman"/>
              </w:rPr>
              <w:t>From the photo gallery press the back arrow</w:t>
            </w:r>
          </w:p>
        </w:tc>
        <w:tc>
          <w:tcPr>
            <w:tcW w:w="3390" w:type="dxa"/>
          </w:tcPr>
          <w:p w14:paraId="319EBF2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2010" w:type="dxa"/>
          </w:tcPr>
          <w:p w14:paraId="3218B5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5CFB85E" w14:textId="7CE0CD01" w:rsidR="00DC5318" w:rsidRDefault="00DC5318" w:rsidP="00355CC9">
      <w:pPr>
        <w:pStyle w:val="Heading2"/>
      </w:pPr>
      <w:bookmarkStart w:id="59" w:name="_a2iy8ue7wbz0" w:colFirst="0" w:colLast="0"/>
      <w:bookmarkStart w:id="60" w:name="_oa8q7wpggr5" w:colFirst="0" w:colLast="0"/>
      <w:bookmarkEnd w:id="59"/>
      <w:bookmarkEnd w:id="60"/>
    </w:p>
    <w:p w14:paraId="57259DEB" w14:textId="59281244" w:rsidR="00DC5318" w:rsidRDefault="00DC5318" w:rsidP="00DC5318">
      <w:pPr>
        <w:pStyle w:val="BodyText2"/>
      </w:pPr>
    </w:p>
    <w:p w14:paraId="7151A8FF" w14:textId="64CD26DC" w:rsidR="00DC5318" w:rsidRDefault="00DC5318" w:rsidP="00DC5318">
      <w:pPr>
        <w:pStyle w:val="BodyText2"/>
      </w:pPr>
    </w:p>
    <w:p w14:paraId="2D58B93D" w14:textId="3FC7218B" w:rsidR="00DC5318" w:rsidRDefault="00DC5318" w:rsidP="00DC5318">
      <w:pPr>
        <w:pStyle w:val="BodyText2"/>
      </w:pPr>
    </w:p>
    <w:p w14:paraId="555E96CE" w14:textId="28CC375A" w:rsidR="00DC5318" w:rsidRDefault="00DC5318" w:rsidP="00DC5318">
      <w:pPr>
        <w:pStyle w:val="BodyText2"/>
      </w:pPr>
    </w:p>
    <w:p w14:paraId="3D743B5B" w14:textId="2F15ECB9" w:rsidR="00DC5318" w:rsidRDefault="00DC5318" w:rsidP="00DC5318">
      <w:pPr>
        <w:pStyle w:val="BodyText2"/>
      </w:pPr>
    </w:p>
    <w:p w14:paraId="772746CD" w14:textId="38D41F42" w:rsidR="00DC5318" w:rsidRDefault="00DC5318" w:rsidP="00DC5318">
      <w:pPr>
        <w:pStyle w:val="BodyText2"/>
      </w:pPr>
    </w:p>
    <w:p w14:paraId="3CBFF953" w14:textId="77777777" w:rsidR="00DC5318" w:rsidRPr="00DC5318" w:rsidRDefault="00DC5318" w:rsidP="00DC5318">
      <w:pPr>
        <w:pStyle w:val="BodyText2"/>
      </w:pPr>
    </w:p>
    <w:p w14:paraId="150B063B" w14:textId="5D16267F" w:rsidR="00145B48" w:rsidRDefault="004342A7" w:rsidP="00355CC9">
      <w:pPr>
        <w:pStyle w:val="Heading2"/>
      </w:pPr>
      <w:bookmarkStart w:id="61" w:name="_Toc39094157"/>
      <w:r>
        <w:lastRenderedPageBreak/>
        <w:t>6</w:t>
      </w:r>
      <w:r w:rsidR="00145B48">
        <w:t>.9  Test Cases: “Classification”</w:t>
      </w:r>
      <w:bookmarkEnd w:id="61"/>
      <w:r w:rsidR="00145B48">
        <w:t xml:space="preserve"> </w:t>
      </w:r>
    </w:p>
    <w:p w14:paraId="62FACE1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AC20FB8"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1E1CFE0"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eastAsia="Arial" w:cs="Arial"/>
          <w:color w:val="000000"/>
          <w:sz w:val="20"/>
        </w:rPr>
        <w:t>Classification</w:t>
      </w:r>
    </w:p>
    <w:p w14:paraId="1EF08989"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eastAsia="Arial" w:cs="Arial"/>
          <w:color w:val="000000"/>
          <w:sz w:val="20"/>
        </w:rPr>
        <w:t>Classification</w:t>
      </w:r>
    </w:p>
    <w:p w14:paraId="0CD9195A"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630"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2850"/>
        <w:gridCol w:w="3390"/>
        <w:gridCol w:w="2010"/>
      </w:tblGrid>
      <w:tr w:rsidR="00145B48" w14:paraId="2219B225" w14:textId="77777777" w:rsidTr="00145B48">
        <w:tc>
          <w:tcPr>
            <w:tcW w:w="1380" w:type="dxa"/>
            <w:shd w:val="clear" w:color="auto" w:fill="CCFFFF"/>
          </w:tcPr>
          <w:p w14:paraId="7FAE373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989D2B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176568C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2870AFB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061300F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 xml:space="preserve"> </w:t>
            </w:r>
            <w:r>
              <w:rPr>
                <w:rFonts w:ascii="Times New Roman" w:hAnsi="Times New Roman"/>
                <w:b/>
                <w:color w:val="000000"/>
                <w:szCs w:val="24"/>
              </w:rPr>
              <w:t>Pass, Fail, Other (comments)</w:t>
            </w:r>
          </w:p>
        </w:tc>
      </w:tr>
      <w:tr w:rsidR="00145B48" w14:paraId="5211BF3A" w14:textId="77777777" w:rsidTr="00145B48">
        <w:tc>
          <w:tcPr>
            <w:tcW w:w="1380" w:type="dxa"/>
          </w:tcPr>
          <w:p w14:paraId="4ED3E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w:t>
            </w:r>
            <w:r>
              <w:rPr>
                <w:rFonts w:ascii="Times New Roman" w:hAnsi="Times New Roman"/>
                <w:color w:val="000000"/>
                <w:szCs w:val="24"/>
              </w:rPr>
              <w:t xml:space="preserve"> - </w:t>
            </w:r>
          </w:p>
          <w:p w14:paraId="3330CA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SUV</w:t>
            </w:r>
          </w:p>
        </w:tc>
        <w:tc>
          <w:tcPr>
            <w:tcW w:w="2850" w:type="dxa"/>
          </w:tcPr>
          <w:p w14:paraId="71CE6EB3"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an SUV (Sports Utility Vehicle).</w:t>
            </w:r>
          </w:p>
          <w:p w14:paraId="1779AABD" w14:textId="77777777" w:rsidR="00145B48" w:rsidRDefault="00145B48" w:rsidP="00145B48">
            <w:pPr>
              <w:tabs>
                <w:tab w:val="right" w:pos="2634"/>
              </w:tabs>
              <w:spacing w:after="160"/>
              <w:rPr>
                <w:rFonts w:ascii="Times New Roman" w:hAnsi="Times New Roman"/>
              </w:rPr>
            </w:pPr>
            <w:r>
              <w:rPr>
                <w:rFonts w:ascii="Times New Roman" w:hAnsi="Times New Roman"/>
              </w:rPr>
              <w:t>[Ex: Toyota RAV4]</w:t>
            </w:r>
          </w:p>
        </w:tc>
        <w:tc>
          <w:tcPr>
            <w:tcW w:w="3390" w:type="dxa"/>
          </w:tcPr>
          <w:p w14:paraId="3197C2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SUV category.</w:t>
            </w:r>
          </w:p>
        </w:tc>
        <w:tc>
          <w:tcPr>
            <w:tcW w:w="2010" w:type="dxa"/>
          </w:tcPr>
          <w:p w14:paraId="2616C1B3"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266788FF" w14:textId="77777777" w:rsidTr="00145B48">
        <w:tc>
          <w:tcPr>
            <w:tcW w:w="1380" w:type="dxa"/>
          </w:tcPr>
          <w:p w14:paraId="0DE1EDB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w:t>
            </w:r>
            <w:r>
              <w:rPr>
                <w:rFonts w:ascii="Times New Roman" w:hAnsi="Times New Roman"/>
                <w:color w:val="000000"/>
                <w:szCs w:val="24"/>
              </w:rPr>
              <w:t xml:space="preserve"> - Sedan</w:t>
            </w:r>
          </w:p>
        </w:tc>
        <w:tc>
          <w:tcPr>
            <w:tcW w:w="2850" w:type="dxa"/>
          </w:tcPr>
          <w:p w14:paraId="2F6835B5"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Sedan.</w:t>
            </w:r>
          </w:p>
          <w:p w14:paraId="4BE12025" w14:textId="77777777" w:rsidR="00145B48" w:rsidRDefault="00145B48" w:rsidP="00145B48">
            <w:pPr>
              <w:tabs>
                <w:tab w:val="right" w:pos="2634"/>
              </w:tabs>
              <w:spacing w:after="160"/>
              <w:rPr>
                <w:rFonts w:ascii="Times New Roman" w:hAnsi="Times New Roman"/>
              </w:rPr>
            </w:pPr>
            <w:r>
              <w:rPr>
                <w:rFonts w:ascii="Times New Roman" w:hAnsi="Times New Roman"/>
              </w:rPr>
              <w:t>[Ex: Toyota Camry]</w:t>
            </w:r>
          </w:p>
        </w:tc>
        <w:tc>
          <w:tcPr>
            <w:tcW w:w="3390" w:type="dxa"/>
          </w:tcPr>
          <w:p w14:paraId="169AF88C"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Sedan category.</w:t>
            </w:r>
          </w:p>
        </w:tc>
        <w:tc>
          <w:tcPr>
            <w:tcW w:w="2010" w:type="dxa"/>
          </w:tcPr>
          <w:p w14:paraId="523DC2D0"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5A18D47" w14:textId="77777777" w:rsidTr="00145B48">
        <w:tc>
          <w:tcPr>
            <w:tcW w:w="1380" w:type="dxa"/>
          </w:tcPr>
          <w:p w14:paraId="6CFF538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TC3 - Truck</w:t>
            </w:r>
          </w:p>
        </w:tc>
        <w:tc>
          <w:tcPr>
            <w:tcW w:w="2850" w:type="dxa"/>
          </w:tcPr>
          <w:p w14:paraId="1A3491C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Pickup Truck.</w:t>
            </w:r>
          </w:p>
          <w:p w14:paraId="6DC84AA3" w14:textId="77777777" w:rsidR="00145B48" w:rsidRDefault="00145B48" w:rsidP="00145B48">
            <w:pPr>
              <w:tabs>
                <w:tab w:val="right" w:pos="2634"/>
              </w:tabs>
              <w:spacing w:after="160"/>
              <w:rPr>
                <w:rFonts w:ascii="Times New Roman" w:hAnsi="Times New Roman"/>
              </w:rPr>
            </w:pPr>
            <w:r>
              <w:rPr>
                <w:rFonts w:ascii="Times New Roman" w:hAnsi="Times New Roman"/>
              </w:rPr>
              <w:t>[Ex: Chevrolet Silverado]</w:t>
            </w:r>
          </w:p>
        </w:tc>
        <w:tc>
          <w:tcPr>
            <w:tcW w:w="3390" w:type="dxa"/>
          </w:tcPr>
          <w:p w14:paraId="37E451E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Truck category.</w:t>
            </w:r>
          </w:p>
        </w:tc>
        <w:tc>
          <w:tcPr>
            <w:tcW w:w="2010" w:type="dxa"/>
          </w:tcPr>
          <w:p w14:paraId="4D266946"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CCF9E0B" w14:textId="77777777" w:rsidTr="00145B48">
        <w:tc>
          <w:tcPr>
            <w:tcW w:w="1380" w:type="dxa"/>
          </w:tcPr>
          <w:p w14:paraId="31B5B76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Convertible</w:t>
            </w:r>
          </w:p>
        </w:tc>
        <w:tc>
          <w:tcPr>
            <w:tcW w:w="2850" w:type="dxa"/>
          </w:tcPr>
          <w:p w14:paraId="2348F53B"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Convertible</w:t>
            </w:r>
          </w:p>
          <w:p w14:paraId="40F4AEFA" w14:textId="77777777" w:rsidR="00145B48" w:rsidRDefault="00145B48" w:rsidP="00145B48">
            <w:pPr>
              <w:tabs>
                <w:tab w:val="right" w:pos="2634"/>
              </w:tabs>
              <w:spacing w:after="160"/>
              <w:rPr>
                <w:rFonts w:ascii="Times New Roman" w:hAnsi="Times New Roman"/>
              </w:rPr>
            </w:pPr>
            <w:r>
              <w:rPr>
                <w:rFonts w:ascii="Times New Roman" w:hAnsi="Times New Roman"/>
              </w:rPr>
              <w:t>[Ex: Mercedes SL]</w:t>
            </w:r>
          </w:p>
        </w:tc>
        <w:tc>
          <w:tcPr>
            <w:tcW w:w="3390" w:type="dxa"/>
          </w:tcPr>
          <w:p w14:paraId="05E97EC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Convertible category.</w:t>
            </w:r>
          </w:p>
        </w:tc>
        <w:tc>
          <w:tcPr>
            <w:tcW w:w="2010" w:type="dxa"/>
          </w:tcPr>
          <w:p w14:paraId="69B200A5"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31AF383" w14:textId="77777777" w:rsidTr="00145B48">
        <w:tc>
          <w:tcPr>
            <w:tcW w:w="1380" w:type="dxa"/>
          </w:tcPr>
          <w:p w14:paraId="73EEF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TC5 - Coupe</w:t>
            </w:r>
          </w:p>
        </w:tc>
        <w:tc>
          <w:tcPr>
            <w:tcW w:w="2850" w:type="dxa"/>
          </w:tcPr>
          <w:p w14:paraId="32D0E80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Coupe.</w:t>
            </w:r>
          </w:p>
          <w:p w14:paraId="13612A3C" w14:textId="77777777" w:rsidR="00145B48" w:rsidRDefault="00145B48" w:rsidP="00145B48">
            <w:pPr>
              <w:tabs>
                <w:tab w:val="right" w:pos="2634"/>
              </w:tabs>
              <w:spacing w:after="160"/>
              <w:rPr>
                <w:rFonts w:ascii="Times New Roman" w:hAnsi="Times New Roman"/>
              </w:rPr>
            </w:pPr>
            <w:r>
              <w:rPr>
                <w:rFonts w:ascii="Times New Roman" w:hAnsi="Times New Roman"/>
              </w:rPr>
              <w:t>[Ex: Porsche 911]</w:t>
            </w:r>
          </w:p>
        </w:tc>
        <w:tc>
          <w:tcPr>
            <w:tcW w:w="3390" w:type="dxa"/>
          </w:tcPr>
          <w:p w14:paraId="119DF84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Coupe category.</w:t>
            </w:r>
          </w:p>
        </w:tc>
        <w:tc>
          <w:tcPr>
            <w:tcW w:w="2010" w:type="dxa"/>
          </w:tcPr>
          <w:p w14:paraId="744B2D6F"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9CE2627" w14:textId="77777777" w:rsidTr="00145B48">
        <w:tc>
          <w:tcPr>
            <w:tcW w:w="1380" w:type="dxa"/>
          </w:tcPr>
          <w:p w14:paraId="3BFCA9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Van</w:t>
            </w:r>
          </w:p>
        </w:tc>
        <w:tc>
          <w:tcPr>
            <w:tcW w:w="2850" w:type="dxa"/>
          </w:tcPr>
          <w:p w14:paraId="67017292"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Van.</w:t>
            </w:r>
          </w:p>
          <w:p w14:paraId="3D952E8B" w14:textId="77777777" w:rsidR="00145B48" w:rsidRDefault="00145B48" w:rsidP="00145B48">
            <w:pPr>
              <w:tabs>
                <w:tab w:val="right" w:pos="2634"/>
              </w:tabs>
              <w:spacing w:after="160"/>
              <w:rPr>
                <w:rFonts w:ascii="Times New Roman" w:hAnsi="Times New Roman"/>
              </w:rPr>
            </w:pPr>
            <w:r>
              <w:rPr>
                <w:rFonts w:ascii="Times New Roman" w:hAnsi="Times New Roman"/>
              </w:rPr>
              <w:t>[Ex: Honda Odyssey]</w:t>
            </w:r>
          </w:p>
        </w:tc>
        <w:tc>
          <w:tcPr>
            <w:tcW w:w="3390" w:type="dxa"/>
          </w:tcPr>
          <w:p w14:paraId="1F276CBB"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Van category.</w:t>
            </w:r>
          </w:p>
        </w:tc>
        <w:tc>
          <w:tcPr>
            <w:tcW w:w="2010" w:type="dxa"/>
          </w:tcPr>
          <w:p w14:paraId="4682FA6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7FD99D9" w14:textId="77777777" w:rsidTr="00145B48">
        <w:tc>
          <w:tcPr>
            <w:tcW w:w="1380" w:type="dxa"/>
          </w:tcPr>
          <w:p w14:paraId="649A77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TC7 - Other</w:t>
            </w:r>
          </w:p>
        </w:tc>
        <w:tc>
          <w:tcPr>
            <w:tcW w:w="2850" w:type="dxa"/>
          </w:tcPr>
          <w:p w14:paraId="14FA0C3D"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vehicle that doesn’t fall into any of these categories.</w:t>
            </w:r>
          </w:p>
        </w:tc>
        <w:tc>
          <w:tcPr>
            <w:tcW w:w="3390" w:type="dxa"/>
          </w:tcPr>
          <w:p w14:paraId="57B4462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message with the category that it determines is a best fit for the uploaded photo.</w:t>
            </w:r>
          </w:p>
        </w:tc>
        <w:tc>
          <w:tcPr>
            <w:tcW w:w="2010" w:type="dxa"/>
          </w:tcPr>
          <w:p w14:paraId="39F3C5F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703F7D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sz w:val="22"/>
          <w:szCs w:val="22"/>
        </w:rPr>
      </w:pPr>
      <w:bookmarkStart w:id="62" w:name="_lnxbz9" w:colFirst="0" w:colLast="0"/>
      <w:bookmarkEnd w:id="62"/>
    </w:p>
    <w:p w14:paraId="000EA4F9" w14:textId="1519EDFD" w:rsidR="00145B48" w:rsidRDefault="00145B48" w:rsidP="00857C64">
      <w:pPr>
        <w:pStyle w:val="BodyText2"/>
        <w:ind w:left="0"/>
      </w:pPr>
      <w:r>
        <w:br w:type="page"/>
      </w:r>
    </w:p>
    <w:p w14:paraId="1ECBCFDD" w14:textId="77777777" w:rsidR="002F043E" w:rsidRDefault="002F043E" w:rsidP="00857C64">
      <w:pPr>
        <w:pStyle w:val="BodyText2"/>
        <w:ind w:left="0"/>
      </w:pPr>
    </w:p>
    <w:p w14:paraId="4CDBA1F9" w14:textId="4E91288F" w:rsidR="00797251" w:rsidRDefault="004342A7">
      <w:pPr>
        <w:pStyle w:val="Heading1"/>
      </w:pPr>
      <w:bookmarkStart w:id="63" w:name="_Toc39094158"/>
      <w:r>
        <w:lastRenderedPageBreak/>
        <w:t>7</w:t>
      </w:r>
      <w:r w:rsidR="00797251">
        <w:t>.  Assumptions and Constraints</w:t>
      </w:r>
      <w:bookmarkEnd w:id="63"/>
    </w:p>
    <w:p w14:paraId="20E1AC2C" w14:textId="77777777" w:rsidR="00797251" w:rsidRDefault="00797251">
      <w:pPr>
        <w:pStyle w:val="heading1underline"/>
      </w:pPr>
    </w:p>
    <w:p w14:paraId="0C96C584" w14:textId="40DCDC38" w:rsidR="00797251" w:rsidRDefault="004342A7">
      <w:pPr>
        <w:pStyle w:val="Heading2"/>
      </w:pPr>
      <w:bookmarkStart w:id="64" w:name="_Toc39094159"/>
      <w:r>
        <w:t>7</w:t>
      </w:r>
      <w:r w:rsidR="00797251">
        <w:t>.1 ASSUMPTIONS</w:t>
      </w:r>
      <w:bookmarkEnd w:id="64"/>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35EBA03E" w:rsidR="00797251" w:rsidRDefault="004342A7">
      <w:pPr>
        <w:pStyle w:val="Heading2"/>
      </w:pPr>
      <w:bookmarkStart w:id="65" w:name="_Toc39094160"/>
      <w:r>
        <w:t>7</w:t>
      </w:r>
      <w:r w:rsidR="00797251">
        <w:t>.2 CONSTRAINTS</w:t>
      </w:r>
      <w:bookmarkEnd w:id="65"/>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658A81DF" w:rsidR="00733330" w:rsidRDefault="004342A7" w:rsidP="00733330">
      <w:pPr>
        <w:pStyle w:val="Heading2"/>
      </w:pPr>
      <w:bookmarkStart w:id="66" w:name="_Toc39094161"/>
      <w:r>
        <w:t>7</w:t>
      </w:r>
      <w:r w:rsidR="00733330">
        <w:t>.3 Out of Scope material</w:t>
      </w:r>
      <w:bookmarkEnd w:id="66"/>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14CB25F4" w:rsidR="00797251" w:rsidRDefault="004342A7">
      <w:pPr>
        <w:pStyle w:val="Heading1"/>
      </w:pPr>
      <w:bookmarkStart w:id="67" w:name="_Toc39094162"/>
      <w:r>
        <w:lastRenderedPageBreak/>
        <w:t>8</w:t>
      </w:r>
      <w:r w:rsidR="00797251">
        <w:t xml:space="preserve">.  </w:t>
      </w:r>
      <w:bookmarkStart w:id="68" w:name="_Toc469714138"/>
      <w:r w:rsidR="00797251">
        <w:t>Delivery and Schedule</w:t>
      </w:r>
      <w:bookmarkEnd w:id="67"/>
      <w:bookmarkEnd w:id="68"/>
    </w:p>
    <w:p w14:paraId="57833E51" w14:textId="77777777" w:rsidR="00781A98" w:rsidRDefault="00781A98" w:rsidP="00781A98">
      <w:pPr>
        <w:pStyle w:val="BodyText1"/>
        <w:ind w:left="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145B48">
        <w:tc>
          <w:tcPr>
            <w:tcW w:w="2088" w:type="dxa"/>
            <w:shd w:val="clear" w:color="auto" w:fill="CCFFFF"/>
          </w:tcPr>
          <w:p w14:paraId="60FA7EFE" w14:textId="77777777" w:rsidR="00781A98" w:rsidRDefault="00781A98" w:rsidP="00145B48">
            <w:pPr>
              <w:pStyle w:val="BodyText1"/>
              <w:ind w:left="0"/>
              <w:jc w:val="center"/>
            </w:pPr>
            <w:r>
              <w:t>Task/Milestone Description</w:t>
            </w:r>
          </w:p>
        </w:tc>
        <w:tc>
          <w:tcPr>
            <w:tcW w:w="1315" w:type="dxa"/>
            <w:shd w:val="clear" w:color="auto" w:fill="CCFFFF"/>
          </w:tcPr>
          <w:p w14:paraId="04E6C0C0" w14:textId="77777777" w:rsidR="00781A98" w:rsidRDefault="00781A98" w:rsidP="00145B48">
            <w:pPr>
              <w:pStyle w:val="BodyText1"/>
              <w:ind w:left="0"/>
              <w:jc w:val="center"/>
            </w:pPr>
            <w:r>
              <w:t>Anticipated Start Date</w:t>
            </w:r>
          </w:p>
        </w:tc>
        <w:tc>
          <w:tcPr>
            <w:tcW w:w="1295" w:type="dxa"/>
            <w:shd w:val="clear" w:color="auto" w:fill="CCFFFF"/>
          </w:tcPr>
          <w:p w14:paraId="237D3D80" w14:textId="77777777" w:rsidR="00781A98" w:rsidRDefault="00781A98" w:rsidP="00145B48">
            <w:pPr>
              <w:pStyle w:val="BodyText1"/>
              <w:ind w:left="0"/>
              <w:jc w:val="center"/>
            </w:pPr>
            <w:r>
              <w:t>Anticipated End Date</w:t>
            </w:r>
          </w:p>
        </w:tc>
        <w:tc>
          <w:tcPr>
            <w:tcW w:w="1350" w:type="dxa"/>
            <w:shd w:val="clear" w:color="auto" w:fill="CCFFFF"/>
          </w:tcPr>
          <w:p w14:paraId="16AD1060" w14:textId="77777777" w:rsidR="00781A98" w:rsidRDefault="00781A98" w:rsidP="00145B48">
            <w:pPr>
              <w:pStyle w:val="BodyText1"/>
              <w:ind w:left="0"/>
              <w:jc w:val="center"/>
            </w:pPr>
            <w:r>
              <w:t>Status</w:t>
            </w:r>
          </w:p>
        </w:tc>
        <w:tc>
          <w:tcPr>
            <w:tcW w:w="2448" w:type="dxa"/>
            <w:shd w:val="clear" w:color="auto" w:fill="CCFFFF"/>
          </w:tcPr>
          <w:p w14:paraId="0859E12F" w14:textId="77777777" w:rsidR="00781A98" w:rsidRDefault="00781A98" w:rsidP="00145B48">
            <w:pPr>
              <w:pStyle w:val="BodyText1"/>
              <w:ind w:left="0"/>
              <w:jc w:val="center"/>
            </w:pPr>
            <w:r>
              <w:t>Comments</w:t>
            </w:r>
          </w:p>
        </w:tc>
      </w:tr>
      <w:tr w:rsidR="00781A98" w14:paraId="79C94361" w14:textId="77777777" w:rsidTr="00145B48">
        <w:tc>
          <w:tcPr>
            <w:tcW w:w="2088" w:type="dxa"/>
          </w:tcPr>
          <w:p w14:paraId="29A65115" w14:textId="77777777" w:rsidR="00781A98" w:rsidRDefault="00781A98" w:rsidP="00145B48">
            <w:pPr>
              <w:pStyle w:val="BodyText1"/>
              <w:ind w:left="0"/>
            </w:pPr>
            <w:r>
              <w:t>Prepare Requirements and UML diagram</w:t>
            </w:r>
          </w:p>
        </w:tc>
        <w:tc>
          <w:tcPr>
            <w:tcW w:w="1315" w:type="dxa"/>
          </w:tcPr>
          <w:p w14:paraId="6C816D5D" w14:textId="77777777" w:rsidR="00781A98" w:rsidRDefault="00781A98" w:rsidP="00145B48">
            <w:pPr>
              <w:pStyle w:val="BodyText1"/>
              <w:ind w:left="0"/>
            </w:pPr>
            <w:r>
              <w:t>01/31/2020</w:t>
            </w:r>
          </w:p>
        </w:tc>
        <w:tc>
          <w:tcPr>
            <w:tcW w:w="1295" w:type="dxa"/>
          </w:tcPr>
          <w:p w14:paraId="3C4D87B7" w14:textId="77777777" w:rsidR="00781A98" w:rsidRDefault="00781A98" w:rsidP="00145B48">
            <w:pPr>
              <w:pStyle w:val="BodyText1"/>
              <w:ind w:left="0"/>
            </w:pPr>
            <w:r>
              <w:t>02/21/2020</w:t>
            </w:r>
          </w:p>
        </w:tc>
        <w:tc>
          <w:tcPr>
            <w:tcW w:w="1350" w:type="dxa"/>
          </w:tcPr>
          <w:p w14:paraId="055C45EF" w14:textId="77777777" w:rsidR="00781A98" w:rsidRDefault="00781A98" w:rsidP="00145B48">
            <w:pPr>
              <w:pStyle w:val="BodyText1"/>
              <w:ind w:left="0"/>
            </w:pPr>
            <w:r>
              <w:t>Complete</w:t>
            </w:r>
          </w:p>
        </w:tc>
        <w:tc>
          <w:tcPr>
            <w:tcW w:w="2448" w:type="dxa"/>
          </w:tcPr>
          <w:p w14:paraId="3FF39C1E" w14:textId="77777777" w:rsidR="00781A98" w:rsidRDefault="00781A98" w:rsidP="00145B48">
            <w:pPr>
              <w:pStyle w:val="BodyText1"/>
              <w:ind w:left="0"/>
            </w:pPr>
            <w:r>
              <w:t>Deliverable will be UL document.</w:t>
            </w:r>
          </w:p>
          <w:p w14:paraId="7FB910DF" w14:textId="77777777" w:rsidR="00781A98" w:rsidRDefault="00781A98" w:rsidP="00145B48">
            <w:pPr>
              <w:pStyle w:val="BodyText1"/>
              <w:ind w:left="0"/>
            </w:pPr>
            <w:r>
              <w:t>Increment 1 Deliverable</w:t>
            </w:r>
          </w:p>
        </w:tc>
      </w:tr>
      <w:tr w:rsidR="00781A98" w14:paraId="194AE585" w14:textId="77777777" w:rsidTr="00145B48">
        <w:tc>
          <w:tcPr>
            <w:tcW w:w="2088" w:type="dxa"/>
          </w:tcPr>
          <w:p w14:paraId="392AD08E" w14:textId="77777777" w:rsidR="00781A98" w:rsidRDefault="00781A98" w:rsidP="00145B48">
            <w:pPr>
              <w:pStyle w:val="BodyText1"/>
              <w:ind w:left="0"/>
            </w:pPr>
            <w:r>
              <w:t>SRA document (Includes project objectives, Requirements and UML diagrams)</w:t>
            </w:r>
          </w:p>
        </w:tc>
        <w:tc>
          <w:tcPr>
            <w:tcW w:w="1315" w:type="dxa"/>
          </w:tcPr>
          <w:p w14:paraId="3A8FBC37" w14:textId="77777777" w:rsidR="00781A98" w:rsidRDefault="00781A98" w:rsidP="00145B48">
            <w:pPr>
              <w:pStyle w:val="BodyText1"/>
              <w:ind w:left="0"/>
            </w:pPr>
            <w:r>
              <w:t>03/05/2020</w:t>
            </w:r>
          </w:p>
        </w:tc>
        <w:tc>
          <w:tcPr>
            <w:tcW w:w="1295" w:type="dxa"/>
          </w:tcPr>
          <w:p w14:paraId="373461A6" w14:textId="77777777" w:rsidR="00781A98" w:rsidRDefault="00781A98" w:rsidP="00145B48">
            <w:pPr>
              <w:pStyle w:val="BodyText1"/>
              <w:ind w:left="0"/>
            </w:pPr>
            <w:r>
              <w:t>03/31/2020</w:t>
            </w:r>
          </w:p>
        </w:tc>
        <w:tc>
          <w:tcPr>
            <w:tcW w:w="1350" w:type="dxa"/>
          </w:tcPr>
          <w:p w14:paraId="6F92E4B5" w14:textId="77777777" w:rsidR="00781A98" w:rsidRDefault="00781A98" w:rsidP="00145B48">
            <w:pPr>
              <w:pStyle w:val="BodyText1"/>
              <w:ind w:left="0"/>
            </w:pPr>
            <w:r>
              <w:t>Complete</w:t>
            </w:r>
          </w:p>
        </w:tc>
        <w:tc>
          <w:tcPr>
            <w:tcW w:w="2448" w:type="dxa"/>
          </w:tcPr>
          <w:p w14:paraId="715CF7ED" w14:textId="77777777" w:rsidR="00781A98" w:rsidRDefault="00781A98" w:rsidP="00145B48">
            <w:pPr>
              <w:pStyle w:val="BodyText1"/>
              <w:ind w:left="0"/>
            </w:pPr>
            <w:r>
              <w:t xml:space="preserve">Deliverable will be the SRA document. All stakeholders agree on the content of the SRA by signing in section 8. </w:t>
            </w:r>
          </w:p>
          <w:p w14:paraId="16A028D3" w14:textId="77777777" w:rsidR="00781A98" w:rsidRDefault="00781A98" w:rsidP="00145B48">
            <w:pPr>
              <w:pStyle w:val="BodyText1"/>
              <w:ind w:left="0"/>
            </w:pPr>
            <w:r>
              <w:t>Increment 2 Deliverable</w:t>
            </w:r>
          </w:p>
        </w:tc>
      </w:tr>
      <w:tr w:rsidR="00781A98" w14:paraId="7132ED6C" w14:textId="77777777" w:rsidTr="00145B48">
        <w:tc>
          <w:tcPr>
            <w:tcW w:w="2088" w:type="dxa"/>
          </w:tcPr>
          <w:p w14:paraId="6953E200" w14:textId="77777777" w:rsidR="00781A98" w:rsidRDefault="00781A98" w:rsidP="00145B48">
            <w:pPr>
              <w:pStyle w:val="BodyText1"/>
              <w:ind w:left="0"/>
            </w:pPr>
            <w:r>
              <w:t>Home screen design and implementation</w:t>
            </w:r>
          </w:p>
        </w:tc>
        <w:tc>
          <w:tcPr>
            <w:tcW w:w="1315" w:type="dxa"/>
          </w:tcPr>
          <w:p w14:paraId="52120D2A" w14:textId="77777777" w:rsidR="00781A98" w:rsidRDefault="00781A98" w:rsidP="00145B48">
            <w:pPr>
              <w:pStyle w:val="BodyText1"/>
              <w:ind w:left="0"/>
            </w:pPr>
            <w:r>
              <w:t>3/31/2020</w:t>
            </w:r>
          </w:p>
        </w:tc>
        <w:tc>
          <w:tcPr>
            <w:tcW w:w="1295" w:type="dxa"/>
          </w:tcPr>
          <w:p w14:paraId="198FE511" w14:textId="77777777" w:rsidR="00781A98" w:rsidRDefault="00781A98" w:rsidP="00145B48">
            <w:pPr>
              <w:pStyle w:val="BodyText1"/>
              <w:ind w:left="0"/>
            </w:pPr>
            <w:r>
              <w:t>04/02/2020</w:t>
            </w:r>
          </w:p>
          <w:p w14:paraId="40538ABA" w14:textId="77777777" w:rsidR="00781A98" w:rsidRDefault="00781A98" w:rsidP="00145B48">
            <w:pPr>
              <w:pStyle w:val="BodyText1"/>
              <w:ind w:left="0"/>
            </w:pPr>
          </w:p>
        </w:tc>
        <w:tc>
          <w:tcPr>
            <w:tcW w:w="1350" w:type="dxa"/>
          </w:tcPr>
          <w:p w14:paraId="5FFDDB55" w14:textId="77777777" w:rsidR="00781A98" w:rsidRDefault="00781A98" w:rsidP="00145B48">
            <w:pPr>
              <w:pStyle w:val="BodyText1"/>
              <w:ind w:left="0"/>
            </w:pPr>
            <w:r>
              <w:t>Complete</w:t>
            </w:r>
          </w:p>
        </w:tc>
        <w:tc>
          <w:tcPr>
            <w:tcW w:w="2448" w:type="dxa"/>
          </w:tcPr>
          <w:p w14:paraId="28D43CF3" w14:textId="77777777" w:rsidR="00781A98" w:rsidRDefault="00781A98" w:rsidP="00145B48">
            <w:pPr>
              <w:pStyle w:val="BodyText1"/>
              <w:ind w:left="0"/>
            </w:pPr>
          </w:p>
        </w:tc>
      </w:tr>
      <w:tr w:rsidR="00781A98" w14:paraId="6A974B07" w14:textId="77777777" w:rsidTr="00145B48">
        <w:tc>
          <w:tcPr>
            <w:tcW w:w="2088" w:type="dxa"/>
          </w:tcPr>
          <w:p w14:paraId="49CB3C73" w14:textId="77777777" w:rsidR="00781A98" w:rsidRDefault="00781A98" w:rsidP="00145B48">
            <w:pPr>
              <w:pStyle w:val="BodyText1"/>
              <w:ind w:left="0"/>
            </w:pPr>
            <w:r>
              <w:t>Login and registration design and implementation</w:t>
            </w:r>
          </w:p>
        </w:tc>
        <w:tc>
          <w:tcPr>
            <w:tcW w:w="1315" w:type="dxa"/>
          </w:tcPr>
          <w:p w14:paraId="14DAD721" w14:textId="77777777" w:rsidR="00781A98" w:rsidRDefault="00781A98" w:rsidP="00145B48">
            <w:pPr>
              <w:pStyle w:val="BodyText1"/>
              <w:ind w:left="0"/>
            </w:pPr>
            <w:r>
              <w:t>03/31/2020</w:t>
            </w:r>
          </w:p>
        </w:tc>
        <w:tc>
          <w:tcPr>
            <w:tcW w:w="1295" w:type="dxa"/>
          </w:tcPr>
          <w:p w14:paraId="2A7BCE2D" w14:textId="77777777" w:rsidR="00781A98" w:rsidRDefault="00781A98" w:rsidP="00145B48">
            <w:pPr>
              <w:pStyle w:val="BodyText1"/>
              <w:ind w:left="0"/>
              <w:jc w:val="center"/>
            </w:pPr>
            <w:r>
              <w:t>04/02/2020</w:t>
            </w:r>
          </w:p>
        </w:tc>
        <w:tc>
          <w:tcPr>
            <w:tcW w:w="1350" w:type="dxa"/>
          </w:tcPr>
          <w:p w14:paraId="6AA16F3C" w14:textId="77777777" w:rsidR="00781A98" w:rsidRDefault="00781A98" w:rsidP="00145B48">
            <w:pPr>
              <w:pStyle w:val="BodyText1"/>
              <w:ind w:left="0"/>
            </w:pPr>
            <w:r>
              <w:t>Complete</w:t>
            </w:r>
          </w:p>
        </w:tc>
        <w:tc>
          <w:tcPr>
            <w:tcW w:w="2448" w:type="dxa"/>
          </w:tcPr>
          <w:p w14:paraId="4E35374C" w14:textId="77777777" w:rsidR="00781A98" w:rsidRDefault="00781A98" w:rsidP="00145B48">
            <w:pPr>
              <w:pStyle w:val="BodyText1"/>
              <w:ind w:left="0"/>
            </w:pPr>
          </w:p>
        </w:tc>
      </w:tr>
      <w:tr w:rsidR="00781A98" w14:paraId="264E21EF" w14:textId="77777777" w:rsidTr="00145B48">
        <w:trPr>
          <w:trHeight w:val="683"/>
        </w:trPr>
        <w:tc>
          <w:tcPr>
            <w:tcW w:w="2088" w:type="dxa"/>
          </w:tcPr>
          <w:p w14:paraId="49264560" w14:textId="77777777" w:rsidR="00781A98" w:rsidRDefault="00781A98" w:rsidP="00145B48">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145B48">
            <w:pPr>
              <w:pStyle w:val="BodyText1"/>
              <w:ind w:left="0"/>
            </w:pPr>
            <w:r>
              <w:t>03/31/2020</w:t>
            </w:r>
          </w:p>
        </w:tc>
        <w:tc>
          <w:tcPr>
            <w:tcW w:w="1295" w:type="dxa"/>
          </w:tcPr>
          <w:p w14:paraId="2BF1E022" w14:textId="77777777" w:rsidR="00781A98" w:rsidRDefault="00781A98" w:rsidP="00145B48">
            <w:pPr>
              <w:pStyle w:val="BodyText1"/>
              <w:ind w:left="0"/>
            </w:pPr>
            <w:r>
              <w:t>04/02/2020</w:t>
            </w:r>
          </w:p>
        </w:tc>
        <w:tc>
          <w:tcPr>
            <w:tcW w:w="1350" w:type="dxa"/>
          </w:tcPr>
          <w:p w14:paraId="79304D18" w14:textId="77777777" w:rsidR="00781A98" w:rsidRDefault="00781A98" w:rsidP="00145B48">
            <w:pPr>
              <w:pStyle w:val="BodyText1"/>
              <w:ind w:left="0"/>
            </w:pPr>
            <w:r>
              <w:t>Complete</w:t>
            </w:r>
          </w:p>
        </w:tc>
        <w:tc>
          <w:tcPr>
            <w:tcW w:w="2448" w:type="dxa"/>
          </w:tcPr>
          <w:p w14:paraId="4D0A7C44" w14:textId="77777777" w:rsidR="00781A98" w:rsidRDefault="00781A98" w:rsidP="00145B48">
            <w:pPr>
              <w:pStyle w:val="BodyText1"/>
              <w:ind w:left="0"/>
            </w:pPr>
          </w:p>
        </w:tc>
      </w:tr>
      <w:tr w:rsidR="00781A98" w14:paraId="6A4D434C" w14:textId="77777777" w:rsidTr="00145B48">
        <w:tc>
          <w:tcPr>
            <w:tcW w:w="2088" w:type="dxa"/>
          </w:tcPr>
          <w:p w14:paraId="1E789083" w14:textId="77777777" w:rsidR="00781A98" w:rsidRPr="00C943F8" w:rsidRDefault="00781A98" w:rsidP="00145B48">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145B48">
            <w:pPr>
              <w:pStyle w:val="BodyText1"/>
              <w:ind w:left="0"/>
            </w:pPr>
            <w:r>
              <w:t>03/31/2020</w:t>
            </w:r>
          </w:p>
        </w:tc>
        <w:tc>
          <w:tcPr>
            <w:tcW w:w="1295" w:type="dxa"/>
          </w:tcPr>
          <w:p w14:paraId="2530E323" w14:textId="77777777" w:rsidR="00781A98" w:rsidRDefault="00781A98" w:rsidP="00145B48">
            <w:pPr>
              <w:pStyle w:val="BodyText1"/>
              <w:ind w:left="0"/>
            </w:pPr>
            <w:r>
              <w:t>04/02/2020</w:t>
            </w:r>
          </w:p>
        </w:tc>
        <w:tc>
          <w:tcPr>
            <w:tcW w:w="1350" w:type="dxa"/>
          </w:tcPr>
          <w:p w14:paraId="5F868344" w14:textId="77777777" w:rsidR="00781A98" w:rsidRDefault="00781A98" w:rsidP="00145B48">
            <w:pPr>
              <w:pStyle w:val="BodyText1"/>
              <w:ind w:left="0"/>
            </w:pPr>
            <w:r>
              <w:t>Complete</w:t>
            </w:r>
          </w:p>
        </w:tc>
        <w:tc>
          <w:tcPr>
            <w:tcW w:w="2448" w:type="dxa"/>
          </w:tcPr>
          <w:p w14:paraId="4666A178" w14:textId="77777777" w:rsidR="00781A98" w:rsidRDefault="00781A98" w:rsidP="00145B48">
            <w:pPr>
              <w:pStyle w:val="BodyText1"/>
              <w:ind w:left="0"/>
            </w:pPr>
          </w:p>
        </w:tc>
      </w:tr>
      <w:tr w:rsidR="00781A98" w14:paraId="09A5A5E4" w14:textId="77777777" w:rsidTr="00145B48">
        <w:tc>
          <w:tcPr>
            <w:tcW w:w="2088" w:type="dxa"/>
          </w:tcPr>
          <w:p w14:paraId="311B981F" w14:textId="77777777" w:rsidR="00781A98" w:rsidRDefault="00781A98" w:rsidP="00145B48">
            <w:pPr>
              <w:pStyle w:val="BodyText1"/>
              <w:ind w:left="0"/>
            </w:pPr>
            <w:r>
              <w:t>Test case design</w:t>
            </w:r>
          </w:p>
        </w:tc>
        <w:tc>
          <w:tcPr>
            <w:tcW w:w="1315" w:type="dxa"/>
          </w:tcPr>
          <w:p w14:paraId="0AA7AB1E" w14:textId="77777777" w:rsidR="00781A98" w:rsidRDefault="00781A98" w:rsidP="00145B48">
            <w:pPr>
              <w:pStyle w:val="BodyText1"/>
              <w:ind w:left="0"/>
            </w:pPr>
            <w:r>
              <w:t>03/31/2020</w:t>
            </w:r>
          </w:p>
        </w:tc>
        <w:tc>
          <w:tcPr>
            <w:tcW w:w="1295" w:type="dxa"/>
          </w:tcPr>
          <w:p w14:paraId="5D5C46CF" w14:textId="77777777" w:rsidR="00781A98" w:rsidRDefault="00781A98" w:rsidP="00145B48">
            <w:pPr>
              <w:pStyle w:val="BodyText1"/>
              <w:ind w:left="0"/>
            </w:pPr>
            <w:r>
              <w:t>04/16/2020</w:t>
            </w:r>
          </w:p>
        </w:tc>
        <w:tc>
          <w:tcPr>
            <w:tcW w:w="1350" w:type="dxa"/>
          </w:tcPr>
          <w:p w14:paraId="381553C8" w14:textId="77777777" w:rsidR="00781A98" w:rsidRDefault="00781A98" w:rsidP="00145B48">
            <w:pPr>
              <w:pStyle w:val="BodyText1"/>
              <w:ind w:left="0"/>
            </w:pPr>
            <w:r>
              <w:t>Complete</w:t>
            </w:r>
          </w:p>
        </w:tc>
        <w:tc>
          <w:tcPr>
            <w:tcW w:w="2448" w:type="dxa"/>
          </w:tcPr>
          <w:p w14:paraId="253BFEAB" w14:textId="77777777" w:rsidR="00781A98" w:rsidRDefault="00781A98" w:rsidP="00145B48">
            <w:pPr>
              <w:pStyle w:val="BodyText1"/>
              <w:ind w:left="0"/>
            </w:pPr>
            <w:r>
              <w:t>Increment 3 Deliverable</w:t>
            </w:r>
          </w:p>
        </w:tc>
      </w:tr>
      <w:tr w:rsidR="00781A98" w14:paraId="3B937185" w14:textId="77777777" w:rsidTr="00145B48">
        <w:tc>
          <w:tcPr>
            <w:tcW w:w="2088" w:type="dxa"/>
          </w:tcPr>
          <w:p w14:paraId="32D9BF0C" w14:textId="77777777" w:rsidR="00781A98" w:rsidRPr="002B0623" w:rsidRDefault="00781A98" w:rsidP="00145B48">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145B48">
            <w:pPr>
              <w:pStyle w:val="BodyText1"/>
              <w:ind w:left="0"/>
            </w:pPr>
            <w:r>
              <w:t>04/20/2020</w:t>
            </w:r>
          </w:p>
        </w:tc>
        <w:tc>
          <w:tcPr>
            <w:tcW w:w="1295" w:type="dxa"/>
          </w:tcPr>
          <w:p w14:paraId="486724D8" w14:textId="77777777" w:rsidR="00781A98" w:rsidRDefault="00781A98" w:rsidP="00145B48">
            <w:pPr>
              <w:pStyle w:val="BodyText1"/>
              <w:ind w:left="0"/>
            </w:pPr>
            <w:r>
              <w:t>04/20/2020</w:t>
            </w:r>
          </w:p>
        </w:tc>
        <w:tc>
          <w:tcPr>
            <w:tcW w:w="1350" w:type="dxa"/>
          </w:tcPr>
          <w:p w14:paraId="37FD3C20" w14:textId="77777777" w:rsidR="00781A98" w:rsidRDefault="00781A98" w:rsidP="00145B48">
            <w:pPr>
              <w:pStyle w:val="BodyText1"/>
              <w:ind w:left="0"/>
            </w:pPr>
            <w:r>
              <w:t>Complete</w:t>
            </w:r>
          </w:p>
        </w:tc>
        <w:tc>
          <w:tcPr>
            <w:tcW w:w="2448" w:type="dxa"/>
          </w:tcPr>
          <w:p w14:paraId="08F8604F" w14:textId="77777777" w:rsidR="00781A98" w:rsidRDefault="00781A98" w:rsidP="00145B48">
            <w:pPr>
              <w:pStyle w:val="BodyText1"/>
              <w:ind w:left="0"/>
            </w:pPr>
          </w:p>
        </w:tc>
      </w:tr>
      <w:tr w:rsidR="00781A98" w14:paraId="66CF85C6" w14:textId="77777777" w:rsidTr="00145B48">
        <w:tc>
          <w:tcPr>
            <w:tcW w:w="2088" w:type="dxa"/>
          </w:tcPr>
          <w:p w14:paraId="2276C559" w14:textId="77777777" w:rsidR="00781A98" w:rsidRDefault="00781A98" w:rsidP="00145B48">
            <w:pPr>
              <w:pStyle w:val="BodyText1"/>
              <w:ind w:left="0"/>
            </w:pPr>
            <w:r>
              <w:t>Project presentation</w:t>
            </w:r>
          </w:p>
        </w:tc>
        <w:tc>
          <w:tcPr>
            <w:tcW w:w="1315" w:type="dxa"/>
          </w:tcPr>
          <w:p w14:paraId="417DAC7E" w14:textId="77777777" w:rsidR="00781A98" w:rsidRDefault="00781A98" w:rsidP="00145B48">
            <w:pPr>
              <w:pStyle w:val="BodyText1"/>
              <w:ind w:left="0"/>
            </w:pPr>
            <w:r>
              <w:t>04/28/2020</w:t>
            </w:r>
          </w:p>
        </w:tc>
        <w:tc>
          <w:tcPr>
            <w:tcW w:w="1295" w:type="dxa"/>
          </w:tcPr>
          <w:p w14:paraId="0D4F2A5B" w14:textId="77777777" w:rsidR="00781A98" w:rsidRDefault="00781A98" w:rsidP="00145B48">
            <w:pPr>
              <w:pStyle w:val="BodyText1"/>
              <w:ind w:left="0"/>
            </w:pPr>
            <w:r>
              <w:t>04/28/2020</w:t>
            </w:r>
          </w:p>
        </w:tc>
        <w:tc>
          <w:tcPr>
            <w:tcW w:w="1350" w:type="dxa"/>
          </w:tcPr>
          <w:p w14:paraId="31188A99" w14:textId="77777777" w:rsidR="00781A98" w:rsidRDefault="00781A98" w:rsidP="00145B48">
            <w:pPr>
              <w:pStyle w:val="BodyText1"/>
              <w:ind w:left="0"/>
            </w:pPr>
            <w:r>
              <w:t>Complete</w:t>
            </w:r>
          </w:p>
        </w:tc>
        <w:tc>
          <w:tcPr>
            <w:tcW w:w="2448" w:type="dxa"/>
          </w:tcPr>
          <w:p w14:paraId="1589E980" w14:textId="77777777" w:rsidR="00781A98" w:rsidRDefault="00781A98" w:rsidP="00145B48">
            <w:pPr>
              <w:pStyle w:val="BodyText1"/>
              <w:ind w:left="0"/>
            </w:pPr>
          </w:p>
        </w:tc>
      </w:tr>
      <w:tr w:rsidR="00781A98" w14:paraId="7A585456" w14:textId="77777777" w:rsidTr="00145B48">
        <w:tc>
          <w:tcPr>
            <w:tcW w:w="2088" w:type="dxa"/>
          </w:tcPr>
          <w:p w14:paraId="424BF890" w14:textId="77777777" w:rsidR="00781A98" w:rsidRDefault="00781A98" w:rsidP="00145B48">
            <w:pPr>
              <w:pStyle w:val="BodyText1"/>
              <w:ind w:left="0"/>
            </w:pPr>
            <w:r>
              <w:t>Final Milestone: project delivery</w:t>
            </w:r>
          </w:p>
        </w:tc>
        <w:tc>
          <w:tcPr>
            <w:tcW w:w="1315" w:type="dxa"/>
          </w:tcPr>
          <w:p w14:paraId="778B7AE9" w14:textId="77777777" w:rsidR="00781A98" w:rsidRDefault="00781A98" w:rsidP="00145B48">
            <w:pPr>
              <w:pStyle w:val="BodyText1"/>
              <w:ind w:left="0"/>
            </w:pPr>
          </w:p>
        </w:tc>
        <w:tc>
          <w:tcPr>
            <w:tcW w:w="1295" w:type="dxa"/>
          </w:tcPr>
          <w:p w14:paraId="3CF72B3D" w14:textId="77777777" w:rsidR="00781A98" w:rsidRDefault="00781A98" w:rsidP="00145B48">
            <w:pPr>
              <w:pStyle w:val="BodyText1"/>
              <w:ind w:left="0"/>
            </w:pPr>
            <w:r>
              <w:t>4/30/2020</w:t>
            </w:r>
          </w:p>
        </w:tc>
        <w:tc>
          <w:tcPr>
            <w:tcW w:w="1350" w:type="dxa"/>
          </w:tcPr>
          <w:p w14:paraId="7142A0E5" w14:textId="77777777" w:rsidR="00781A98" w:rsidRDefault="00781A98" w:rsidP="00145B48">
            <w:pPr>
              <w:pStyle w:val="BodyText1"/>
              <w:ind w:left="0"/>
            </w:pPr>
            <w:r>
              <w:t>Complete</w:t>
            </w:r>
          </w:p>
        </w:tc>
        <w:tc>
          <w:tcPr>
            <w:tcW w:w="2448" w:type="dxa"/>
          </w:tcPr>
          <w:p w14:paraId="242353F3" w14:textId="77777777" w:rsidR="00781A98" w:rsidRDefault="00781A98" w:rsidP="00145B48">
            <w:pPr>
              <w:pStyle w:val="BodyText1"/>
              <w:ind w:left="0"/>
            </w:pPr>
            <w:r>
              <w:t>Increment 4 Deliverable</w:t>
            </w:r>
          </w:p>
        </w:tc>
      </w:tr>
    </w:tbl>
    <w:p w14:paraId="29A856E3" w14:textId="77777777" w:rsidR="00781A98" w:rsidRDefault="00781A98" w:rsidP="00781A98">
      <w:pPr>
        <w:pStyle w:val="BodyText1"/>
      </w:pPr>
    </w:p>
    <w:p w14:paraId="7E201F87" w14:textId="376F7416" w:rsidR="00797251" w:rsidRDefault="004342A7">
      <w:pPr>
        <w:pStyle w:val="Heading1"/>
      </w:pPr>
      <w:bookmarkStart w:id="69" w:name="_Toc39094163"/>
      <w:r>
        <w:lastRenderedPageBreak/>
        <w:t>9</w:t>
      </w:r>
      <w:r w:rsidR="00797251">
        <w:t>.  Stakeholder Approval Form</w:t>
      </w:r>
      <w:bookmarkEnd w:id="69"/>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r w:rsidRPr="001D33B0">
              <w:t>Edrik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09A32667" w:rsidR="00797251" w:rsidRDefault="00797251">
            <w:pPr>
              <w:pStyle w:val="BodyText1"/>
              <w:ind w:left="0"/>
            </w:pPr>
          </w:p>
        </w:tc>
        <w:tc>
          <w:tcPr>
            <w:tcW w:w="3459" w:type="dxa"/>
          </w:tcPr>
          <w:p w14:paraId="1E946B64" w14:textId="4AF6B8D8" w:rsidR="00797251" w:rsidRDefault="00CE52BC">
            <w:pPr>
              <w:pStyle w:val="BodyText1"/>
              <w:ind w:left="0"/>
            </w:pPr>
            <w:r>
              <w:rPr>
                <w:noProof/>
              </w:rPr>
              <mc:AlternateContent>
                <mc:Choice Requires="wpi">
                  <w:drawing>
                    <wp:anchor distT="0" distB="0" distL="114300" distR="114300" simplePos="0" relativeHeight="251732992" behindDoc="0" locked="0" layoutInCell="1" allowOverlap="1" wp14:anchorId="7DA086FB" wp14:editId="7F95CD6C">
                      <wp:simplePos x="0" y="0"/>
                      <wp:positionH relativeFrom="column">
                        <wp:posOffset>1551305</wp:posOffset>
                      </wp:positionH>
                      <wp:positionV relativeFrom="paragraph">
                        <wp:posOffset>355600</wp:posOffset>
                      </wp:positionV>
                      <wp:extent cx="528940" cy="231775"/>
                      <wp:effectExtent l="38100" t="38100" r="0" b="34925"/>
                      <wp:wrapNone/>
                      <wp:docPr id="134" name="Ink 134"/>
                      <wp:cNvGraphicFramePr/>
                      <a:graphic xmlns:a="http://schemas.openxmlformats.org/drawingml/2006/main">
                        <a:graphicData uri="http://schemas.microsoft.com/office/word/2010/wordprocessingInk">
                          <w14:contentPart bwMode="auto" r:id="rId30">
                            <w14:nvContentPartPr>
                              <w14:cNvContentPartPr/>
                            </w14:nvContentPartPr>
                            <w14:xfrm>
                              <a:off x="0" y="0"/>
                              <a:ext cx="528940" cy="231775"/>
                            </w14:xfrm>
                          </w14:contentPart>
                        </a:graphicData>
                      </a:graphic>
                    </wp:anchor>
                  </w:drawing>
                </mc:Choice>
                <mc:Fallback>
                  <w:pict>
                    <v:shapetype w14:anchorId="288B3C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 o:spid="_x0000_s1026" type="#_x0000_t75" style="position:absolute;margin-left:121.55pt;margin-top:27.4pt;width:42.85pt;height:19.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">
                      <v:imagedata r:id="rId31" o:title=""/>
                    </v:shape>
                  </w:pict>
                </mc:Fallback>
              </mc:AlternateContent>
            </w:r>
            <w:r w:rsidR="0018006E">
              <w:rPr>
                <w:noProof/>
              </w:rPr>
              <mc:AlternateContent>
                <mc:Choice Requires="wpi">
                  <w:drawing>
                    <wp:anchor distT="0" distB="0" distL="114300" distR="114300" simplePos="0" relativeHeight="251720704" behindDoc="0" locked="0" layoutInCell="1" allowOverlap="1" wp14:anchorId="6E5D55C9" wp14:editId="2B7FC1F1">
                      <wp:simplePos x="0" y="0"/>
                      <wp:positionH relativeFrom="column">
                        <wp:posOffset>838835</wp:posOffset>
                      </wp:positionH>
                      <wp:positionV relativeFrom="paragraph">
                        <wp:posOffset>214630</wp:posOffset>
                      </wp:positionV>
                      <wp:extent cx="881380" cy="287020"/>
                      <wp:effectExtent l="38100" t="38100" r="0" b="30480"/>
                      <wp:wrapNone/>
                      <wp:docPr id="122" name="Ink 122"/>
                      <wp:cNvGraphicFramePr/>
                      <a:graphic xmlns:a="http://schemas.openxmlformats.org/drawingml/2006/main">
                        <a:graphicData uri="http://schemas.microsoft.com/office/word/2010/wordprocessingInk">
                          <w14:contentPart bwMode="auto" r:id="rId32">
                            <w14:nvContentPartPr>
                              <w14:cNvContentPartPr/>
                            </w14:nvContentPartPr>
                            <w14:xfrm>
                              <a:off x="0" y="0"/>
                              <a:ext cx="881380" cy="287020"/>
                            </w14:xfrm>
                          </w14:contentPart>
                        </a:graphicData>
                      </a:graphic>
                    </wp:anchor>
                  </w:drawing>
                </mc:Choice>
                <mc:Fallback>
                  <w:pict>
                    <v:shape w14:anchorId="27F36371" id="Ink 122" o:spid="_x0000_s1026" type="#_x0000_t75" style="position:absolute;margin-left:65.5pt;margin-top:16.3pt;width:70.6pt;height:23.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">
                      <v:imagedata r:id="rId33" o:title=""/>
                    </v:shape>
                  </w:pict>
                </mc:Fallback>
              </mc:AlternateContent>
            </w:r>
            <w:r w:rsidR="0018006E">
              <w:rPr>
                <w:noProof/>
              </w:rPr>
              <mc:AlternateContent>
                <mc:Choice Requires="wpi">
                  <w:drawing>
                    <wp:anchor distT="0" distB="0" distL="114300" distR="114300" simplePos="0" relativeHeight="251717632" behindDoc="0" locked="0" layoutInCell="1" allowOverlap="1" wp14:anchorId="4040C6FC" wp14:editId="75799342">
                      <wp:simplePos x="0" y="0"/>
                      <wp:positionH relativeFrom="column">
                        <wp:posOffset>-2540</wp:posOffset>
                      </wp:positionH>
                      <wp:positionV relativeFrom="paragraph">
                        <wp:posOffset>139700</wp:posOffset>
                      </wp:positionV>
                      <wp:extent cx="789940" cy="320040"/>
                      <wp:effectExtent l="38100" t="38100" r="35560" b="35560"/>
                      <wp:wrapNone/>
                      <wp:docPr id="118" name="Ink 118"/>
                      <wp:cNvGraphicFramePr/>
                      <a:graphic xmlns:a="http://schemas.openxmlformats.org/drawingml/2006/main">
                        <a:graphicData uri="http://schemas.microsoft.com/office/word/2010/wordprocessingInk">
                          <w14:contentPart bwMode="auto" r:id="rId34">
                            <w14:nvContentPartPr>
                              <w14:cNvContentPartPr/>
                            </w14:nvContentPartPr>
                            <w14:xfrm>
                              <a:off x="0" y="0"/>
                              <a:ext cx="789940" cy="320040"/>
                            </w14:xfrm>
                          </w14:contentPart>
                        </a:graphicData>
                      </a:graphic>
                    </wp:anchor>
                  </w:drawing>
                </mc:Choice>
                <mc:Fallback>
                  <w:pict>
                    <v:shape w14:anchorId="56DF7654" id="Ink 118" o:spid="_x0000_s1026" type="#_x0000_t75" style="position:absolute;margin-left:-.8pt;margin-top:10.4pt;width:63.4pt;height:26.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">
                      <v:imagedata r:id="rId35" o:title=""/>
                    </v:shape>
                  </w:pict>
                </mc:Fallback>
              </mc:AlternateContent>
            </w:r>
            <w:r w:rsidR="00E776F8">
              <w:rPr>
                <w:noProof/>
              </w:rPr>
              <mc:AlternateContent>
                <mc:Choice Requires="wps">
                  <w:drawing>
                    <wp:anchor distT="0" distB="0" distL="114300" distR="114300" simplePos="0" relativeHeight="251713536" behindDoc="0" locked="0" layoutInCell="1" allowOverlap="1" wp14:anchorId="08179C04" wp14:editId="2661F7DF">
                      <wp:simplePos x="0" y="0"/>
                      <wp:positionH relativeFrom="column">
                        <wp:posOffset>-45356</wp:posOffset>
                      </wp:positionH>
                      <wp:positionV relativeFrom="paragraph">
                        <wp:posOffset>68217</wp:posOffset>
                      </wp:positionV>
                      <wp:extent cx="2010410" cy="350250"/>
                      <wp:effectExtent l="0" t="0" r="8890" b="18415"/>
                      <wp:wrapNone/>
                      <wp:docPr id="113" name="Rectangle 113"/>
                      <wp:cNvGraphicFramePr/>
                      <a:graphic xmlns:a="http://schemas.openxmlformats.org/drawingml/2006/main">
                        <a:graphicData uri="http://schemas.microsoft.com/office/word/2010/wordprocessingShape">
                          <wps:wsp>
                            <wps:cNvSpPr/>
                            <wps:spPr>
                              <a:xfrm>
                                <a:off x="0" y="0"/>
                                <a:ext cx="2010410" cy="350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B5C30" id="Rectangle 113" o:spid="_x0000_s1026" style="position:absolute;margin-left:-3.55pt;margin-top:5.35pt;width:158.3pt;height:2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" fillcolor="white [3212]" strokecolor="white [3212]" strokeweight="1pt"/>
                  </w:pict>
                </mc:Fallback>
              </mc:AlternateContent>
            </w:r>
            <w:r w:rsidR="0062585E">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245890EC" w:rsidR="00A04E7B" w:rsidRDefault="00A04E7B">
            <w:pPr>
              <w:pStyle w:val="BodyText1"/>
              <w:ind w:left="0"/>
            </w:pPr>
          </w:p>
        </w:tc>
        <w:tc>
          <w:tcPr>
            <w:tcW w:w="3459" w:type="dxa"/>
          </w:tcPr>
          <w:p w14:paraId="53CAECED" w14:textId="399421DB" w:rsidR="00A04E7B" w:rsidRDefault="00DB0D87">
            <w:pPr>
              <w:pStyle w:val="BodyText1"/>
              <w:ind w:left="0"/>
            </w:pPr>
            <w:r w:rsidRPr="00DB0D87">
              <w:rPr>
                <w:noProof/>
              </w:rPr>
              <w:drawing>
                <wp:inline distT="0" distB="0" distL="0" distR="0" wp14:anchorId="781E9A15" wp14:editId="22E48A10">
                  <wp:extent cx="1965277" cy="71419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669" cy="730331"/>
                          </a:xfrm>
                          <a:prstGeom prst="rect">
                            <a:avLst/>
                          </a:prstGeom>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yan Laurents</w:t>
            </w:r>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31A33EA1" w:rsidR="00A04E7B" w:rsidRDefault="00357D7D">
            <w:pPr>
              <w:pStyle w:val="BodyText1"/>
              <w:ind w:left="0"/>
            </w:pPr>
            <w:r>
              <w:rPr>
                <w:noProof/>
              </w:rPr>
              <mc:AlternateContent>
                <mc:Choice Requires="wpi">
                  <w:drawing>
                    <wp:anchor distT="0" distB="0" distL="114300" distR="114300" simplePos="0" relativeHeight="251762688" behindDoc="0" locked="0" layoutInCell="1" allowOverlap="1" wp14:anchorId="0C50B21B" wp14:editId="6C38A44B">
                      <wp:simplePos x="0" y="0"/>
                      <wp:positionH relativeFrom="column">
                        <wp:posOffset>1417500</wp:posOffset>
                      </wp:positionH>
                      <wp:positionV relativeFrom="paragraph">
                        <wp:posOffset>627380</wp:posOffset>
                      </wp:positionV>
                      <wp:extent cx="600170" cy="192405"/>
                      <wp:effectExtent l="38100" t="38100" r="0" b="36195"/>
                      <wp:wrapNone/>
                      <wp:docPr id="181" name="Ink 181"/>
                      <wp:cNvGraphicFramePr/>
                      <a:graphic xmlns:a="http://schemas.openxmlformats.org/drawingml/2006/main">
                        <a:graphicData uri="http://schemas.microsoft.com/office/word/2010/wordprocessingInk">
                          <w14:contentPart bwMode="auto" r:id="rId38">
                            <w14:nvContentPartPr>
                              <w14:cNvContentPartPr/>
                            </w14:nvContentPartPr>
                            <w14:xfrm>
                              <a:off x="0" y="0"/>
                              <a:ext cx="600170" cy="192405"/>
                            </w14:xfrm>
                          </w14:contentPart>
                        </a:graphicData>
                      </a:graphic>
                    </wp:anchor>
                  </w:drawing>
                </mc:Choice>
                <mc:Fallback>
                  <w:pict>
                    <v:shape w14:anchorId="2B0DC6CA" id="Ink 181" o:spid="_x0000_s1026" type="#_x0000_t75" style="position:absolute;margin-left:111pt;margin-top:48.8pt;width:48.45pt;height:16.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">
                      <v:imagedata r:id="rId39" o:title=""/>
                    </v:shape>
                  </w:pict>
                </mc:Fallback>
              </mc:AlternateContent>
            </w:r>
            <w:r w:rsidR="001B6131">
              <w:rPr>
                <w:noProof/>
              </w:rPr>
              <mc:AlternateContent>
                <mc:Choice Requires="wpi">
                  <w:drawing>
                    <wp:anchor distT="0" distB="0" distL="114300" distR="114300" simplePos="0" relativeHeight="251748352" behindDoc="0" locked="0" layoutInCell="1" allowOverlap="1" wp14:anchorId="12D764D7" wp14:editId="08066E3A">
                      <wp:simplePos x="0" y="0"/>
                      <wp:positionH relativeFrom="column">
                        <wp:posOffset>999490</wp:posOffset>
                      </wp:positionH>
                      <wp:positionV relativeFrom="paragraph">
                        <wp:posOffset>411480</wp:posOffset>
                      </wp:positionV>
                      <wp:extent cx="473760" cy="156845"/>
                      <wp:effectExtent l="38100" t="38100" r="21590" b="46355"/>
                      <wp:wrapNone/>
                      <wp:docPr id="157" name="Ink 157"/>
                      <wp:cNvGraphicFramePr/>
                      <a:graphic xmlns:a="http://schemas.openxmlformats.org/drawingml/2006/main">
                        <a:graphicData uri="http://schemas.microsoft.com/office/word/2010/wordprocessingInk">
                          <w14:contentPart bwMode="auto" r:id="rId40">
                            <w14:nvContentPartPr>
                              <w14:cNvContentPartPr/>
                            </w14:nvContentPartPr>
                            <w14:xfrm>
                              <a:off x="0" y="0"/>
                              <a:ext cx="473760" cy="156845"/>
                            </w14:xfrm>
                          </w14:contentPart>
                        </a:graphicData>
                      </a:graphic>
                    </wp:anchor>
                  </w:drawing>
                </mc:Choice>
                <mc:Fallback>
                  <w:pict>
                    <v:shape w14:anchorId="2F58758D" id="Ink 157" o:spid="_x0000_s1026" type="#_x0000_t75" style="position:absolute;margin-left:78.1pt;margin-top:31.8pt;width:38.5pt;height:13.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">
                      <v:imagedata r:id="rId41" o:title=""/>
                    </v:shape>
                  </w:pict>
                </mc:Fallback>
              </mc:AlternateContent>
            </w:r>
            <w:r w:rsidR="0020770E">
              <w:rPr>
                <w:noProof/>
              </w:rPr>
              <mc:AlternateContent>
                <mc:Choice Requires="wpi">
                  <w:drawing>
                    <wp:anchor distT="0" distB="0" distL="114300" distR="114300" simplePos="0" relativeHeight="251737088" behindDoc="0" locked="0" layoutInCell="1" allowOverlap="1" wp14:anchorId="18D7370B" wp14:editId="3AB450EA">
                      <wp:simplePos x="0" y="0"/>
                      <wp:positionH relativeFrom="column">
                        <wp:posOffset>846157</wp:posOffset>
                      </wp:positionH>
                      <wp:positionV relativeFrom="paragraph">
                        <wp:posOffset>372772</wp:posOffset>
                      </wp:positionV>
                      <wp:extent cx="163800" cy="205920"/>
                      <wp:effectExtent l="38100" t="38100" r="1905" b="35560"/>
                      <wp:wrapNone/>
                      <wp:docPr id="141" name="Ink 141"/>
                      <wp:cNvGraphicFramePr/>
                      <a:graphic xmlns:a="http://schemas.openxmlformats.org/drawingml/2006/main">
                        <a:graphicData uri="http://schemas.microsoft.com/office/word/2010/wordprocessingInk">
                          <w14:contentPart bwMode="auto" r:id="rId42">
                            <w14:nvContentPartPr>
                              <w14:cNvContentPartPr/>
                            </w14:nvContentPartPr>
                            <w14:xfrm>
                              <a:off x="0" y="0"/>
                              <a:ext cx="163800" cy="205920"/>
                            </w14:xfrm>
                          </w14:contentPart>
                        </a:graphicData>
                      </a:graphic>
                    </wp:anchor>
                  </w:drawing>
                </mc:Choice>
                <mc:Fallback>
                  <w:pict>
                    <v:shape w14:anchorId="64477BA9" id="Ink 141" o:spid="_x0000_s1026" type="#_x0000_t75" style="position:absolute;margin-left:66.05pt;margin-top:28.75pt;width:14.1pt;height:17.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">
                      <v:imagedata r:id="rId43" o:title=""/>
                    </v:shape>
                  </w:pict>
                </mc:Fallback>
              </mc:AlternateContent>
            </w:r>
            <w:r w:rsidR="0020770E">
              <w:rPr>
                <w:noProof/>
              </w:rPr>
              <mc:AlternateContent>
                <mc:Choice Requires="wpi">
                  <w:drawing>
                    <wp:anchor distT="0" distB="0" distL="114300" distR="114300" simplePos="0" relativeHeight="251736064" behindDoc="0" locked="0" layoutInCell="1" allowOverlap="1" wp14:anchorId="21BC599D" wp14:editId="68050E9D">
                      <wp:simplePos x="0" y="0"/>
                      <wp:positionH relativeFrom="column">
                        <wp:posOffset>692437</wp:posOffset>
                      </wp:positionH>
                      <wp:positionV relativeFrom="paragraph">
                        <wp:posOffset>490492</wp:posOffset>
                      </wp:positionV>
                      <wp:extent cx="140760" cy="95040"/>
                      <wp:effectExtent l="25400" t="38100" r="0" b="45085"/>
                      <wp:wrapNone/>
                      <wp:docPr id="140" name="Ink 140"/>
                      <wp:cNvGraphicFramePr/>
                      <a:graphic xmlns:a="http://schemas.openxmlformats.org/drawingml/2006/main">
                        <a:graphicData uri="http://schemas.microsoft.com/office/word/2010/wordprocessingInk">
                          <w14:contentPart bwMode="auto" r:id="rId44">
                            <w14:nvContentPartPr>
                              <w14:cNvContentPartPr/>
                            </w14:nvContentPartPr>
                            <w14:xfrm>
                              <a:off x="0" y="0"/>
                              <a:ext cx="140760" cy="95040"/>
                            </w14:xfrm>
                          </w14:contentPart>
                        </a:graphicData>
                      </a:graphic>
                    </wp:anchor>
                  </w:drawing>
                </mc:Choice>
                <mc:Fallback>
                  <w:pict>
                    <v:shape w14:anchorId="2A389054" id="Ink 140" o:spid="_x0000_s1026" type="#_x0000_t75" style="position:absolute;margin-left:53.9pt;margin-top:38pt;width:12.3pt;height:8.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">
                      <v:imagedata r:id="rId45" o:title=""/>
                    </v:shape>
                  </w:pict>
                </mc:Fallback>
              </mc:AlternateContent>
            </w:r>
            <w:r w:rsidR="0020770E">
              <w:rPr>
                <w:noProof/>
              </w:rPr>
              <mc:AlternateContent>
                <mc:Choice Requires="wpi">
                  <w:drawing>
                    <wp:anchor distT="0" distB="0" distL="114300" distR="114300" simplePos="0" relativeHeight="251735040" behindDoc="0" locked="0" layoutInCell="1" allowOverlap="1" wp14:anchorId="172BA90D" wp14:editId="4F4BC7B2">
                      <wp:simplePos x="0" y="0"/>
                      <wp:positionH relativeFrom="column">
                        <wp:posOffset>15875</wp:posOffset>
                      </wp:positionH>
                      <wp:positionV relativeFrom="paragraph">
                        <wp:posOffset>290830</wp:posOffset>
                      </wp:positionV>
                      <wp:extent cx="682820" cy="493395"/>
                      <wp:effectExtent l="38100" t="38100" r="28575" b="40005"/>
                      <wp:wrapNone/>
                      <wp:docPr id="139" name="Ink 139"/>
                      <wp:cNvGraphicFramePr/>
                      <a:graphic xmlns:a="http://schemas.openxmlformats.org/drawingml/2006/main">
                        <a:graphicData uri="http://schemas.microsoft.com/office/word/2010/wordprocessingInk">
                          <w14:contentPart bwMode="auto" r:id="rId46">
                            <w14:nvContentPartPr>
                              <w14:cNvContentPartPr/>
                            </w14:nvContentPartPr>
                            <w14:xfrm>
                              <a:off x="0" y="0"/>
                              <a:ext cx="682820" cy="493395"/>
                            </w14:xfrm>
                          </w14:contentPart>
                        </a:graphicData>
                      </a:graphic>
                    </wp:anchor>
                  </w:drawing>
                </mc:Choice>
                <mc:Fallback>
                  <w:pict>
                    <v:shape w14:anchorId="19A90B68" id="Ink 139" o:spid="_x0000_s1026" type="#_x0000_t75" style="position:absolute;margin-left:.7pt;margin-top:22.3pt;width:54.95pt;height:4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">
                      <v:imagedata r:id="rId47" o:title=""/>
                    </v:shape>
                  </w:pict>
                </mc:Fallback>
              </mc:AlternateContent>
            </w:r>
            <w:r w:rsidR="007F13C7">
              <w:rPr>
                <w:noProof/>
              </w:rPr>
              <mc:AlternateContent>
                <mc:Choice Requires="wps">
                  <w:drawing>
                    <wp:anchor distT="0" distB="0" distL="114300" distR="114300" simplePos="0" relativeHeight="251714560" behindDoc="0" locked="0" layoutInCell="1" allowOverlap="1" wp14:anchorId="64D53844" wp14:editId="5A7791AE">
                      <wp:simplePos x="0" y="0"/>
                      <wp:positionH relativeFrom="column">
                        <wp:posOffset>1532890</wp:posOffset>
                      </wp:positionH>
                      <wp:positionV relativeFrom="paragraph">
                        <wp:posOffset>391976</wp:posOffset>
                      </wp:positionV>
                      <wp:extent cx="540015" cy="189412"/>
                      <wp:effectExtent l="0" t="0" r="19050" b="13970"/>
                      <wp:wrapNone/>
                      <wp:docPr id="115" name="Rectangle 115"/>
                      <wp:cNvGraphicFramePr/>
                      <a:graphic xmlns:a="http://schemas.openxmlformats.org/drawingml/2006/main">
                        <a:graphicData uri="http://schemas.microsoft.com/office/word/2010/wordprocessingShape">
                          <wps:wsp>
                            <wps:cNvSpPr/>
                            <wps:spPr>
                              <a:xfrm>
                                <a:off x="0" y="0"/>
                                <a:ext cx="540015" cy="1894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E0D63" id="Rectangle 115" o:spid="_x0000_s1026" style="position:absolute;margin-left:120.7pt;margin-top:30.85pt;width:42.5pt;height:1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" fillcolor="white [3212]" strokecolor="white [3212]" strokeweight="1pt"/>
                  </w:pict>
                </mc:Fallback>
              </mc:AlternateContent>
            </w:r>
            <w:r w:rsidR="0062585E">
              <w:rPr>
                <w:noProof/>
              </w:rPr>
              <w:drawing>
                <wp:inline distT="0" distB="0" distL="0" distR="0" wp14:anchorId="040D8049" wp14:editId="42EA6124">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0F19422E" w:rsidR="00272736" w:rsidRDefault="00272736">
      <w:pPr>
        <w:pStyle w:val="BodyText1"/>
      </w:pPr>
    </w:p>
    <w:p w14:paraId="4B53516D" w14:textId="570C8CCA"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05320E53" w:rsidR="00272736" w:rsidRDefault="004342A7">
      <w:pPr>
        <w:pStyle w:val="Heading1"/>
      </w:pPr>
      <w:bookmarkStart w:id="70" w:name="_Toc39094164"/>
      <w:r>
        <w:lastRenderedPageBreak/>
        <w:t>10</w:t>
      </w:r>
      <w:r w:rsidR="00272736">
        <w:t>. User Manual</w:t>
      </w:r>
      <w:bookmarkEnd w:id="70"/>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030B3D44">
                <wp:simplePos x="0" y="0"/>
                <wp:positionH relativeFrom="column">
                  <wp:posOffset>2298051</wp:posOffset>
                </wp:positionH>
                <wp:positionV relativeFrom="paragraph">
                  <wp:posOffset>651230</wp:posOffset>
                </wp:positionV>
                <wp:extent cx="457200" cy="200025"/>
                <wp:effectExtent l="90487" t="0" r="71438" b="14287"/>
                <wp:wrapNone/>
                <wp:docPr id="52" name="Arrow: Left 52"/>
                <wp:cNvGraphicFramePr/>
                <a:graphic xmlns:a="http://schemas.openxmlformats.org/drawingml/2006/main">
                  <a:graphicData uri="http://schemas.microsoft.com/office/word/2010/wordprocessingShape">
                    <wps:wsp>
                      <wps:cNvSpPr/>
                      <wps:spPr>
                        <a:xfrm rot="7342653">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2D4162C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80.95pt;margin-top:51.3pt;width:36pt;height:15.75pt;rotation:802013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&#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2284732E" w14:textId="77777777" w:rsidR="008636DF" w:rsidRDefault="008636DF" w:rsidP="006F509C">
      <w:pPr>
        <w:rPr>
          <w:b/>
          <w:bCs/>
        </w:rPr>
      </w:pPr>
    </w:p>
    <w:p w14:paraId="0E2B1220" w14:textId="77777777" w:rsidR="008636DF" w:rsidRDefault="008636DF" w:rsidP="006F509C">
      <w:pPr>
        <w:rPr>
          <w:b/>
          <w:bCs/>
        </w:rPr>
      </w:pPr>
    </w:p>
    <w:p w14:paraId="6241890C" w14:textId="77777777" w:rsidR="008636DF" w:rsidRDefault="008636DF" w:rsidP="006F509C">
      <w:pPr>
        <w:rPr>
          <w:b/>
          <w:bCs/>
        </w:rPr>
      </w:pPr>
    </w:p>
    <w:p w14:paraId="5ED764D4" w14:textId="77777777" w:rsidR="008636DF" w:rsidRDefault="008636DF" w:rsidP="006F509C">
      <w:pPr>
        <w:rPr>
          <w:b/>
          <w:bCs/>
        </w:rPr>
      </w:pPr>
    </w:p>
    <w:p w14:paraId="3674576F" w14:textId="77777777" w:rsidR="008636DF" w:rsidRDefault="008636DF" w:rsidP="006F509C">
      <w:pPr>
        <w:rPr>
          <w:b/>
          <w:bCs/>
        </w:rPr>
      </w:pPr>
    </w:p>
    <w:p w14:paraId="5FBF663A" w14:textId="77777777" w:rsidR="008636DF" w:rsidRDefault="008636DF" w:rsidP="006F509C">
      <w:pPr>
        <w:rPr>
          <w:b/>
          <w:bCs/>
        </w:rPr>
      </w:pPr>
    </w:p>
    <w:p w14:paraId="3CA356D5" w14:textId="77777777" w:rsidR="008636DF" w:rsidRDefault="008636DF" w:rsidP="006F509C">
      <w:pPr>
        <w:rPr>
          <w:b/>
          <w:bCs/>
        </w:rPr>
      </w:pPr>
    </w:p>
    <w:p w14:paraId="71ABF42A" w14:textId="4CC1A9FE" w:rsidR="006F509C" w:rsidRPr="006F509C" w:rsidRDefault="006F509C" w:rsidP="006F509C">
      <w:pPr>
        <w:rPr>
          <w:b/>
          <w:bCs/>
        </w:rPr>
      </w:pPr>
      <w:r w:rsidRPr="006F509C">
        <w:rPr>
          <w:b/>
          <w:bCs/>
        </w:rPr>
        <w:lastRenderedPageBreak/>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796DAE61" w14:textId="77777777" w:rsidR="008636DF" w:rsidRDefault="008636DF" w:rsidP="006F509C">
      <w:pPr>
        <w:rPr>
          <w:b/>
          <w:bCs/>
        </w:rPr>
      </w:pPr>
    </w:p>
    <w:p w14:paraId="2B533775" w14:textId="77777777" w:rsidR="008636DF" w:rsidRDefault="008636DF" w:rsidP="006F509C">
      <w:pPr>
        <w:rPr>
          <w:b/>
          <w:bCs/>
        </w:rPr>
      </w:pPr>
    </w:p>
    <w:p w14:paraId="71C0EBBF" w14:textId="77777777" w:rsidR="008636DF" w:rsidRDefault="008636DF" w:rsidP="006F509C">
      <w:pPr>
        <w:rPr>
          <w:b/>
          <w:bCs/>
        </w:rPr>
      </w:pPr>
    </w:p>
    <w:p w14:paraId="36E29A7D" w14:textId="77777777" w:rsidR="008636DF" w:rsidRDefault="008636DF" w:rsidP="006F509C">
      <w:pPr>
        <w:rPr>
          <w:b/>
          <w:bCs/>
        </w:rPr>
      </w:pPr>
    </w:p>
    <w:p w14:paraId="6B598150" w14:textId="77777777" w:rsidR="008636DF" w:rsidRDefault="008636DF" w:rsidP="006F509C">
      <w:pPr>
        <w:rPr>
          <w:b/>
          <w:bCs/>
        </w:rPr>
      </w:pPr>
    </w:p>
    <w:p w14:paraId="4378E8D4" w14:textId="77777777" w:rsidR="008636DF" w:rsidRDefault="008636DF" w:rsidP="006F509C">
      <w:pPr>
        <w:rPr>
          <w:b/>
          <w:bCs/>
        </w:rPr>
      </w:pPr>
    </w:p>
    <w:p w14:paraId="704C42DF" w14:textId="77777777" w:rsidR="008636DF" w:rsidRDefault="008636DF" w:rsidP="006F509C">
      <w:pPr>
        <w:rPr>
          <w:b/>
          <w:bCs/>
        </w:rPr>
      </w:pPr>
    </w:p>
    <w:p w14:paraId="15CC9C63" w14:textId="77777777" w:rsidR="008636DF" w:rsidRDefault="008636DF" w:rsidP="006F509C">
      <w:pPr>
        <w:rPr>
          <w:b/>
          <w:bCs/>
        </w:rPr>
      </w:pPr>
    </w:p>
    <w:p w14:paraId="1DD3845E" w14:textId="77777777" w:rsidR="008636DF" w:rsidRDefault="008636DF" w:rsidP="006F509C">
      <w:pPr>
        <w:rPr>
          <w:b/>
          <w:bCs/>
        </w:rPr>
      </w:pPr>
    </w:p>
    <w:p w14:paraId="00B4ACD7" w14:textId="77777777" w:rsidR="008636DF" w:rsidRDefault="008636DF" w:rsidP="006F509C">
      <w:pPr>
        <w:rPr>
          <w:b/>
          <w:bCs/>
        </w:rPr>
      </w:pPr>
    </w:p>
    <w:p w14:paraId="4FA400E1" w14:textId="5689D4C7" w:rsidR="006F509C" w:rsidRPr="006F509C" w:rsidRDefault="006F509C" w:rsidP="006F509C">
      <w:pPr>
        <w:rPr>
          <w:b/>
          <w:bCs/>
        </w:rPr>
      </w:pPr>
      <w:r w:rsidRPr="006F509C">
        <w:rPr>
          <w:b/>
          <w:bCs/>
        </w:rPr>
        <w:lastRenderedPageBreak/>
        <w:t>Account Setup and Email Verification</w:t>
      </w:r>
    </w:p>
    <w:p w14:paraId="1133BA86" w14:textId="77777777" w:rsidR="00F35EB1" w:rsidRPr="006F509C" w:rsidRDefault="00F35EB1" w:rsidP="00F35EB1">
      <w:pPr>
        <w:ind w:left="2160" w:firstLine="720"/>
        <w:rPr>
          <w:b/>
          <w:bCs/>
        </w:rPr>
      </w:pPr>
    </w:p>
    <w:p w14:paraId="6E339943" w14:textId="2E575FB7" w:rsidR="004C10B2" w:rsidRDefault="004C10B2" w:rsidP="00272736">
      <w:r>
        <w:t xml:space="preserve">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36377ED8" w14:textId="77777777" w:rsidR="008636DF" w:rsidRDefault="008636DF" w:rsidP="006F509C">
      <w:pPr>
        <w:rPr>
          <w:b/>
          <w:bCs/>
        </w:rPr>
      </w:pPr>
    </w:p>
    <w:p w14:paraId="3CBB8AE1" w14:textId="77777777" w:rsidR="008636DF" w:rsidRDefault="008636DF" w:rsidP="006F509C">
      <w:pPr>
        <w:rPr>
          <w:b/>
          <w:bCs/>
        </w:rPr>
      </w:pPr>
    </w:p>
    <w:p w14:paraId="7F36609D" w14:textId="77777777" w:rsidR="008636DF" w:rsidRDefault="008636DF" w:rsidP="006F509C">
      <w:pPr>
        <w:rPr>
          <w:b/>
          <w:bCs/>
        </w:rPr>
      </w:pPr>
    </w:p>
    <w:p w14:paraId="0AD98DB2" w14:textId="77777777" w:rsidR="008636DF" w:rsidRDefault="008636DF" w:rsidP="006F509C">
      <w:pPr>
        <w:rPr>
          <w:b/>
          <w:bCs/>
        </w:rPr>
      </w:pPr>
    </w:p>
    <w:p w14:paraId="281B0E23" w14:textId="77777777" w:rsidR="008636DF" w:rsidRDefault="008636DF" w:rsidP="006F509C">
      <w:pPr>
        <w:rPr>
          <w:b/>
          <w:bCs/>
        </w:rPr>
      </w:pPr>
    </w:p>
    <w:p w14:paraId="055517BE" w14:textId="77777777" w:rsidR="008636DF" w:rsidRDefault="008636DF" w:rsidP="006F509C">
      <w:pPr>
        <w:rPr>
          <w:b/>
          <w:bCs/>
        </w:rPr>
      </w:pPr>
    </w:p>
    <w:p w14:paraId="6C0421D3" w14:textId="30FA171A" w:rsidR="006F509C" w:rsidRPr="006F509C" w:rsidRDefault="006F509C" w:rsidP="006F509C">
      <w:pPr>
        <w:rPr>
          <w:b/>
          <w:bCs/>
        </w:rPr>
      </w:pPr>
      <w:r w:rsidRPr="006F509C">
        <w:rPr>
          <w:b/>
          <w:bCs/>
        </w:rPr>
        <w:lastRenderedPageBreak/>
        <w:t>Setting a Profile Photo (optional)</w:t>
      </w:r>
    </w:p>
    <w:p w14:paraId="241EBC9B" w14:textId="77777777" w:rsidR="00A53990" w:rsidRDefault="00A53990" w:rsidP="00272736"/>
    <w:p w14:paraId="2C5169D8" w14:textId="7D0A2BE3" w:rsidR="004C10B2" w:rsidRDefault="004C10B2" w:rsidP="00272736">
      <w:r>
        <w:t>You can optionally upload a profile photo by clicking on the profile icon and click “Choose from Gallery”. Once a photo is selected, your profile photo will appear.</w:t>
      </w:r>
      <w:r w:rsidR="00DB0D87">
        <w:t xml:space="preserve"> To change your profile photo, the process is the same.</w:t>
      </w:r>
    </w:p>
    <w:p w14:paraId="7743EA97" w14:textId="77777777" w:rsidR="0016195C" w:rsidRDefault="0016195C" w:rsidP="00272736"/>
    <w:p w14:paraId="785D0F00" w14:textId="21361F8D" w:rsidR="00F35EB1" w:rsidRDefault="00A302D8" w:rsidP="00272736">
      <w:r>
        <w:rPr>
          <w:noProof/>
        </w:rPr>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3E2B04E8" w14:textId="77777777" w:rsidR="008636DF" w:rsidRDefault="008636DF" w:rsidP="00272736">
      <w:pPr>
        <w:rPr>
          <w:b/>
          <w:bCs/>
          <w:noProof/>
        </w:rPr>
      </w:pPr>
    </w:p>
    <w:p w14:paraId="1CA588C1" w14:textId="77777777" w:rsidR="008636DF" w:rsidRDefault="008636DF" w:rsidP="00272736">
      <w:pPr>
        <w:rPr>
          <w:b/>
          <w:bCs/>
          <w:noProof/>
        </w:rPr>
      </w:pPr>
    </w:p>
    <w:p w14:paraId="51A9641F" w14:textId="77777777" w:rsidR="008636DF" w:rsidRDefault="008636DF" w:rsidP="00272736">
      <w:pPr>
        <w:rPr>
          <w:b/>
          <w:bCs/>
          <w:noProof/>
        </w:rPr>
      </w:pPr>
    </w:p>
    <w:p w14:paraId="54C85F35" w14:textId="77777777" w:rsidR="008636DF" w:rsidRDefault="008636DF" w:rsidP="00272736">
      <w:pPr>
        <w:rPr>
          <w:b/>
          <w:bCs/>
          <w:noProof/>
        </w:rPr>
      </w:pPr>
    </w:p>
    <w:p w14:paraId="6A048B91" w14:textId="77777777" w:rsidR="008636DF" w:rsidRDefault="008636DF" w:rsidP="00272736">
      <w:pPr>
        <w:rPr>
          <w:b/>
          <w:bCs/>
          <w:noProof/>
        </w:rPr>
      </w:pPr>
    </w:p>
    <w:p w14:paraId="69D4F2B6" w14:textId="77777777" w:rsidR="008636DF" w:rsidRDefault="008636DF" w:rsidP="00272736">
      <w:pPr>
        <w:rPr>
          <w:b/>
          <w:bCs/>
          <w:noProof/>
        </w:rPr>
      </w:pPr>
    </w:p>
    <w:p w14:paraId="4F22F529" w14:textId="77777777" w:rsidR="008636DF" w:rsidRDefault="008636DF" w:rsidP="00272736">
      <w:pPr>
        <w:rPr>
          <w:b/>
          <w:bCs/>
          <w:noProof/>
        </w:rPr>
      </w:pPr>
    </w:p>
    <w:p w14:paraId="7F58BDFE" w14:textId="77777777" w:rsidR="008636DF" w:rsidRDefault="008636DF" w:rsidP="00272736">
      <w:pPr>
        <w:rPr>
          <w:b/>
          <w:bCs/>
          <w:noProof/>
        </w:rPr>
      </w:pPr>
    </w:p>
    <w:p w14:paraId="117B4EF0" w14:textId="77777777" w:rsidR="008636DF" w:rsidRDefault="008636DF" w:rsidP="00272736">
      <w:pPr>
        <w:rPr>
          <w:b/>
          <w:bCs/>
          <w:noProof/>
        </w:rPr>
      </w:pPr>
    </w:p>
    <w:p w14:paraId="2C75C8E7" w14:textId="77777777" w:rsidR="008636DF" w:rsidRDefault="008636DF" w:rsidP="00272736">
      <w:pPr>
        <w:rPr>
          <w:b/>
          <w:bCs/>
          <w:noProof/>
        </w:rPr>
      </w:pPr>
    </w:p>
    <w:p w14:paraId="4E9C54DC" w14:textId="429014AB" w:rsidR="006F509C" w:rsidRPr="006F509C" w:rsidRDefault="006F509C" w:rsidP="00272736">
      <w:pPr>
        <w:rPr>
          <w:b/>
          <w:bCs/>
          <w:noProof/>
        </w:rPr>
      </w:pPr>
      <w:r w:rsidRPr="006F509C">
        <w:rPr>
          <w:b/>
          <w:bCs/>
          <w:noProof/>
        </w:rPr>
        <w:t>Change Email</w:t>
      </w:r>
    </w:p>
    <w:p w14:paraId="03FE4193" w14:textId="77777777" w:rsidR="006F509C" w:rsidRDefault="006F509C" w:rsidP="00272736">
      <w:pPr>
        <w:rPr>
          <w:noProof/>
        </w:rPr>
      </w:pPr>
    </w:p>
    <w:p w14:paraId="29F16548" w14:textId="0808095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75ADEA4" w14:textId="77777777" w:rsidR="008636DF" w:rsidRDefault="008636DF" w:rsidP="00272736">
      <w:pPr>
        <w:rPr>
          <w:noProof/>
        </w:rPr>
      </w:pPr>
    </w:p>
    <w:p w14:paraId="32CA92EB" w14:textId="341C0E79" w:rsidR="00F35EB1" w:rsidRDefault="00A302D8" w:rsidP="005F7A5E">
      <w:r>
        <w:rPr>
          <w:noProof/>
        </w:rPr>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33640A14" w14:textId="77777777" w:rsidR="008636DF" w:rsidRDefault="008636DF" w:rsidP="005F7A5E"/>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1837B510" w14:textId="77777777" w:rsidR="008636DF" w:rsidRDefault="008636DF" w:rsidP="00272736">
      <w:pPr>
        <w:rPr>
          <w:b/>
          <w:bCs/>
        </w:rPr>
      </w:pPr>
    </w:p>
    <w:p w14:paraId="5D5D3268" w14:textId="77777777" w:rsidR="008636DF" w:rsidRDefault="008636DF" w:rsidP="00272736">
      <w:pPr>
        <w:rPr>
          <w:b/>
          <w:bCs/>
        </w:rPr>
      </w:pPr>
    </w:p>
    <w:p w14:paraId="184E0BD3" w14:textId="77777777" w:rsidR="008636DF" w:rsidRDefault="008636DF" w:rsidP="00272736">
      <w:pPr>
        <w:rPr>
          <w:b/>
          <w:bCs/>
        </w:rPr>
      </w:pPr>
    </w:p>
    <w:p w14:paraId="75DFDA9E" w14:textId="77777777" w:rsidR="008636DF" w:rsidRDefault="008636DF" w:rsidP="00272736">
      <w:pPr>
        <w:rPr>
          <w:b/>
          <w:bCs/>
        </w:rPr>
      </w:pPr>
    </w:p>
    <w:p w14:paraId="5B9779A1" w14:textId="77777777" w:rsidR="008636DF" w:rsidRDefault="008636DF" w:rsidP="00272736">
      <w:pPr>
        <w:rPr>
          <w:b/>
          <w:bCs/>
        </w:rPr>
      </w:pPr>
    </w:p>
    <w:p w14:paraId="7DEF2CC2" w14:textId="77777777" w:rsidR="008636DF" w:rsidRDefault="008636DF" w:rsidP="00272736">
      <w:pPr>
        <w:rPr>
          <w:b/>
          <w:bCs/>
        </w:rPr>
      </w:pPr>
    </w:p>
    <w:p w14:paraId="7D110108" w14:textId="77777777" w:rsidR="008636DF" w:rsidRDefault="008636DF" w:rsidP="00272736">
      <w:pPr>
        <w:rPr>
          <w:b/>
          <w:bCs/>
        </w:rPr>
      </w:pPr>
    </w:p>
    <w:p w14:paraId="02EC4F30" w14:textId="5B94F893"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7A1377F1" w14:textId="106183C0" w:rsidR="00A53990" w:rsidRDefault="005F7A5E" w:rsidP="00272736">
      <w:r>
        <w:t>Clicking on “Change Password” will generate a pop-up dialog to enter your email. If the request is confirmed, you will be sent a link in your email to change your password. If denied, you will be taken back to “Account Settings”</w:t>
      </w:r>
    </w:p>
    <w:p w14:paraId="484A4C3C" w14:textId="77777777" w:rsidR="00A53990" w:rsidRDefault="00A53990" w:rsidP="00272736"/>
    <w:p w14:paraId="0222125D" w14:textId="2DF4DA96" w:rsidR="00A53990" w:rsidRDefault="00A302D8" w:rsidP="00272736">
      <w:r>
        <w:rPr>
          <w:noProof/>
        </w:rPr>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1FE37E1B" w:rsidR="00A53990" w:rsidRDefault="00A53990" w:rsidP="00272736"/>
    <w:p w14:paraId="7569874E" w14:textId="6C78AFB2" w:rsidR="008636DF" w:rsidRDefault="008636DF" w:rsidP="00272736"/>
    <w:p w14:paraId="6CF94350" w14:textId="31983373" w:rsidR="008636DF" w:rsidRDefault="008636DF" w:rsidP="00272736"/>
    <w:p w14:paraId="36FA7F18" w14:textId="77777777" w:rsidR="008636DF" w:rsidRDefault="008636DF" w:rsidP="00272736"/>
    <w:p w14:paraId="0F7FA614" w14:textId="06D893B4" w:rsidR="00A53990" w:rsidRPr="000222E9" w:rsidRDefault="00A53990" w:rsidP="00272736">
      <w:pPr>
        <w:rPr>
          <w:b/>
          <w:bCs/>
          <w:sz w:val="32"/>
          <w:szCs w:val="32"/>
        </w:rPr>
      </w:pPr>
      <w:r w:rsidRPr="000222E9">
        <w:rPr>
          <w:b/>
          <w:bCs/>
          <w:sz w:val="32"/>
          <w:szCs w:val="32"/>
        </w:rPr>
        <w:t>Running a Classification</w:t>
      </w:r>
    </w:p>
    <w:p w14:paraId="208B8AFC" w14:textId="437847E0" w:rsidR="005F7A5E" w:rsidRDefault="005F7A5E" w:rsidP="00272736"/>
    <w:p w14:paraId="75B3F361" w14:textId="42EA9E06"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3DBD3202" w14:textId="77777777" w:rsidR="008636DF" w:rsidRDefault="008636DF" w:rsidP="00272736"/>
    <w:p w14:paraId="1A2D9FD1" w14:textId="26FCA56B" w:rsidR="005F7A5E" w:rsidRDefault="00DB0D87" w:rsidP="00272736">
      <w:r>
        <w:rPr>
          <w:noProof/>
        </w:rPr>
        <mc:AlternateContent>
          <mc:Choice Requires="wps">
            <w:drawing>
              <wp:anchor distT="0" distB="0" distL="114300" distR="114300" simplePos="0" relativeHeight="251712512" behindDoc="0" locked="0" layoutInCell="1" allowOverlap="1" wp14:anchorId="706AE4DB" wp14:editId="7B84EF22">
                <wp:simplePos x="0" y="0"/>
                <wp:positionH relativeFrom="column">
                  <wp:posOffset>4448412</wp:posOffset>
                </wp:positionH>
                <wp:positionV relativeFrom="paragraph">
                  <wp:posOffset>1382082</wp:posOffset>
                </wp:positionV>
                <wp:extent cx="184119" cy="173041"/>
                <wp:effectExtent l="0" t="0" r="26035" b="17780"/>
                <wp:wrapNone/>
                <wp:docPr id="94" name="Arrow: Left 94"/>
                <wp:cNvGraphicFramePr/>
                <a:graphic xmlns:a="http://schemas.openxmlformats.org/drawingml/2006/main">
                  <a:graphicData uri="http://schemas.microsoft.com/office/word/2010/wordprocessingShape">
                    <wps:wsp>
                      <wps:cNvSpPr/>
                      <wps:spPr>
                        <a:xfrm rot="2153186">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DA96E20" id="Arrow: Left 94" o:spid="_x0000_s1026" type="#_x0000_t66" style="position:absolute;margin-left:350.25pt;margin-top:108.85pt;width:14.5pt;height:13.65pt;rotation:2351853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" adj="10150" fillcolor="#4472c4" strokecolor="#2f528f" strokeweight="1pt"/>
            </w:pict>
          </mc:Fallback>
        </mc:AlternateContent>
      </w:r>
      <w:r w:rsidR="00A302D8">
        <w:rPr>
          <w:noProof/>
        </w:rPr>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726464E" w14:textId="77777777" w:rsidR="008636DF" w:rsidRDefault="008636DF" w:rsidP="00272736"/>
    <w:p w14:paraId="5F1B73F4" w14:textId="77777777" w:rsidR="005F7A5E" w:rsidRDefault="005F7A5E" w:rsidP="00272736"/>
    <w:p w14:paraId="0F544C95" w14:textId="5C209C65" w:rsidR="005F7A5E" w:rsidRPr="000222E9" w:rsidRDefault="000222E9" w:rsidP="00272736">
      <w:pPr>
        <w:rPr>
          <w:b/>
          <w:bCs/>
        </w:rPr>
      </w:pPr>
      <w:bookmarkStart w:id="71"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Clicking View Results will show the pop-up again from Home Screen.</w:t>
      </w:r>
    </w:p>
    <w:p w14:paraId="126ED6C9" w14:textId="6B0034EC" w:rsidR="000222E9" w:rsidRDefault="000222E9" w:rsidP="00272736"/>
    <w:bookmarkEnd w:id="71"/>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0747DBF8">
                <wp:simplePos x="0" y="0"/>
                <wp:positionH relativeFrom="column">
                  <wp:posOffset>4172704</wp:posOffset>
                </wp:positionH>
                <wp:positionV relativeFrom="paragraph">
                  <wp:posOffset>1043985</wp:posOffset>
                </wp:positionV>
                <wp:extent cx="625125" cy="162526"/>
                <wp:effectExtent l="98107" t="0" r="120968" b="0"/>
                <wp:wrapNone/>
                <wp:docPr id="69" name="Arrow: Left 69"/>
                <wp:cNvGraphicFramePr/>
                <a:graphic xmlns:a="http://schemas.openxmlformats.org/drawingml/2006/main">
                  <a:graphicData uri="http://schemas.microsoft.com/office/word/2010/wordprocessingShape">
                    <wps:wsp>
                      <wps:cNvSpPr/>
                      <wps:spPr>
                        <a:xfrm rot="14484124">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9976E2D" id="Arrow: Left 69" o:spid="_x0000_s1026" type="#_x0000_t66" style="position:absolute;margin-left:328.55pt;margin-top:82.2pt;width:49.2pt;height:12.8pt;rotation:-7772434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72640223" w:rsidR="00A23E4D" w:rsidRDefault="00A23E4D" w:rsidP="00272736"/>
    <w:p w14:paraId="01B2F6D3" w14:textId="77777777" w:rsidR="008636DF" w:rsidRDefault="008636DF" w:rsidP="00272736"/>
    <w:p w14:paraId="31353454" w14:textId="1CD17C94" w:rsidR="00595502" w:rsidRPr="000222E9" w:rsidRDefault="00595502" w:rsidP="00595502">
      <w:pPr>
        <w:rPr>
          <w:b/>
          <w:bCs/>
        </w:rPr>
      </w:pPr>
      <w:bookmarkStart w:id="72" w:name="_Hlk39074620"/>
      <w:r>
        <w:rPr>
          <w:b/>
          <w:bCs/>
        </w:rPr>
        <w:t>Taking</w:t>
      </w:r>
      <w:r w:rsidRPr="000222E9">
        <w:rPr>
          <w:b/>
          <w:bCs/>
        </w:rPr>
        <w:t xml:space="preserve"> a Photo</w:t>
      </w:r>
      <w:bookmarkEnd w:id="72"/>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compared to the five other categories. </w:t>
      </w:r>
      <w:r w:rsidR="00D90E0F">
        <w:t>Clicking View Results will show the pop-up again from Home Screen.</w:t>
      </w:r>
    </w:p>
    <w:p w14:paraId="4CA79DD3" w14:textId="77777777" w:rsidR="00F13803" w:rsidRDefault="00F13803" w:rsidP="00595502"/>
    <w:p w14:paraId="1F759F1B" w14:textId="29D5C39B" w:rsidR="00A024ED" w:rsidRPr="00A302D8" w:rsidRDefault="00DB0D87">
      <w:r>
        <w:rPr>
          <w:noProof/>
        </w:rPr>
        <mc:AlternateContent>
          <mc:Choice Requires="wps">
            <w:drawing>
              <wp:anchor distT="0" distB="0" distL="114300" distR="114300" simplePos="0" relativeHeight="251710464" behindDoc="0" locked="0" layoutInCell="1" allowOverlap="1" wp14:anchorId="07499ED9" wp14:editId="2A22F782">
                <wp:simplePos x="0" y="0"/>
                <wp:positionH relativeFrom="column">
                  <wp:posOffset>3449262</wp:posOffset>
                </wp:positionH>
                <wp:positionV relativeFrom="paragraph">
                  <wp:posOffset>1962103</wp:posOffset>
                </wp:positionV>
                <wp:extent cx="184119" cy="173041"/>
                <wp:effectExtent l="38100" t="19050" r="6985" b="17780"/>
                <wp:wrapNone/>
                <wp:docPr id="93" name="Arrow: Left 93"/>
                <wp:cNvGraphicFramePr/>
                <a:graphic xmlns:a="http://schemas.openxmlformats.org/drawingml/2006/main">
                  <a:graphicData uri="http://schemas.microsoft.com/office/word/2010/wordprocessingShape">
                    <wps:wsp>
                      <wps:cNvSpPr/>
                      <wps:spPr>
                        <a:xfrm rot="12375566">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9E95A43" id="Arrow: Left 93" o:spid="_x0000_s1026" type="#_x0000_t66" style="position:absolute;margin-left:271.6pt;margin-top:154.5pt;width:14.5pt;height:13.65pt;rotation:-10075542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" adj="10150" fillcolor="#4472c4" strokecolor="#2f528f" strokeweight="1pt"/>
            </w:pict>
          </mc:Fallback>
        </mc:AlternateContent>
      </w:r>
      <w:r>
        <w:rPr>
          <w:noProof/>
        </w:rPr>
        <mc:AlternateContent>
          <mc:Choice Requires="wps">
            <w:drawing>
              <wp:anchor distT="0" distB="0" distL="114300" distR="114300" simplePos="0" relativeHeight="251708416" behindDoc="0" locked="0" layoutInCell="1" allowOverlap="1" wp14:anchorId="0BC6331D" wp14:editId="62B24C52">
                <wp:simplePos x="0" y="0"/>
                <wp:positionH relativeFrom="column">
                  <wp:posOffset>2139069</wp:posOffset>
                </wp:positionH>
                <wp:positionV relativeFrom="paragraph">
                  <wp:posOffset>2050055</wp:posOffset>
                </wp:positionV>
                <wp:extent cx="184119" cy="173041"/>
                <wp:effectExtent l="19050" t="38100" r="26035" b="36830"/>
                <wp:wrapNone/>
                <wp:docPr id="92" name="Arrow: Left 92"/>
                <wp:cNvGraphicFramePr/>
                <a:graphic xmlns:a="http://schemas.openxmlformats.org/drawingml/2006/main">
                  <a:graphicData uri="http://schemas.microsoft.com/office/word/2010/wordprocessingShape">
                    <wps:wsp>
                      <wps:cNvSpPr/>
                      <wps:spPr>
                        <a:xfrm rot="360248">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3576151" id="Arrow: Left 92" o:spid="_x0000_s1026" type="#_x0000_t66" style="position:absolute;margin-left:168.45pt;margin-top:161.4pt;width:14.5pt;height:13.65pt;rotation:393487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" adj="10150" fillcolor="#4472c4" strokecolor="#2f528f" strokeweight="1pt"/>
            </w:pict>
          </mc:Fallback>
        </mc:AlternateContent>
      </w:r>
      <w:r w:rsidR="00A302D8">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sidR="00A302D8">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73" w:name="_Hlk39075597"/>
      <w:r>
        <w:rPr>
          <w:b/>
          <w:bCs/>
          <w:szCs w:val="24"/>
        </w:rPr>
        <w:t>Image Statistics</w:t>
      </w:r>
    </w:p>
    <w:bookmarkEnd w:id="73"/>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C85AB45" w:rsidR="00D90E0F" w:rsidRPr="00D90E0F" w:rsidRDefault="00DB0D87"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2BD50396">
                <wp:simplePos x="0" y="0"/>
                <wp:positionH relativeFrom="column">
                  <wp:posOffset>510228</wp:posOffset>
                </wp:positionH>
                <wp:positionV relativeFrom="paragraph">
                  <wp:posOffset>1513698</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3CFB74A3" id="Arrow: Left 72" o:spid="_x0000_s1026" type="#_x0000_t66" style="position:absolute;margin-left:40.2pt;margin-top:119.2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" adj="3424" fillcolor="#4472c4" strokecolor="#2f528f" strokeweight="1pt"/>
            </w:pict>
          </mc:Fallback>
        </mc:AlternateContent>
      </w:r>
      <w:r>
        <w:rPr>
          <w:noProof/>
        </w:rPr>
        <mc:AlternateContent>
          <mc:Choice Requires="wps">
            <w:drawing>
              <wp:anchor distT="0" distB="0" distL="114300" distR="114300" simplePos="0" relativeHeight="251706368" behindDoc="0" locked="0" layoutInCell="1" allowOverlap="1" wp14:anchorId="15362E2F" wp14:editId="36FB577F">
                <wp:simplePos x="0" y="0"/>
                <wp:positionH relativeFrom="column">
                  <wp:posOffset>4967784</wp:posOffset>
                </wp:positionH>
                <wp:positionV relativeFrom="paragraph">
                  <wp:posOffset>1756332</wp:posOffset>
                </wp:positionV>
                <wp:extent cx="184119" cy="173041"/>
                <wp:effectExtent l="0" t="0" r="26035" b="36830"/>
                <wp:wrapNone/>
                <wp:docPr id="91" name="Arrow: Left 91"/>
                <wp:cNvGraphicFramePr/>
                <a:graphic xmlns:a="http://schemas.openxmlformats.org/drawingml/2006/main">
                  <a:graphicData uri="http://schemas.microsoft.com/office/word/2010/wordprocessingShape">
                    <wps:wsp>
                      <wps:cNvSpPr/>
                      <wps:spPr>
                        <a:xfrm rot="2682650">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323EE27" id="Arrow: Left 91" o:spid="_x0000_s1026" type="#_x0000_t66" style="position:absolute;margin-left:391.15pt;margin-top:138.3pt;width:14.5pt;height:13.65pt;rotation:2930169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" adj="10150" fillcolor="#4472c4" strokecolor="#2f528f" strokeweight="1pt"/>
            </w:pict>
          </mc:Fallback>
        </mc:AlternateContent>
      </w:r>
      <w:r>
        <w:rPr>
          <w:noProof/>
        </w:rPr>
        <mc:AlternateContent>
          <mc:Choice Requires="wps">
            <w:drawing>
              <wp:anchor distT="0" distB="0" distL="114300" distR="114300" simplePos="0" relativeHeight="251704320" behindDoc="0" locked="0" layoutInCell="1" allowOverlap="1" wp14:anchorId="686A6FB0" wp14:editId="16ED96F2">
                <wp:simplePos x="0" y="0"/>
                <wp:positionH relativeFrom="column">
                  <wp:posOffset>4418003</wp:posOffset>
                </wp:positionH>
                <wp:positionV relativeFrom="paragraph">
                  <wp:posOffset>1765154</wp:posOffset>
                </wp:positionV>
                <wp:extent cx="184119" cy="173041"/>
                <wp:effectExtent l="24448" t="13652" r="31432" b="31433"/>
                <wp:wrapNone/>
                <wp:docPr id="90" name="Arrow: Left 90"/>
                <wp:cNvGraphicFramePr/>
                <a:graphic xmlns:a="http://schemas.openxmlformats.org/drawingml/2006/main">
                  <a:graphicData uri="http://schemas.microsoft.com/office/word/2010/wordprocessingShape">
                    <wps:wsp>
                      <wps:cNvSpPr/>
                      <wps:spPr>
                        <a:xfrm rot="6682770">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6E27356" id="Arrow: Left 90" o:spid="_x0000_s1026" type="#_x0000_t66" style="position:absolute;margin-left:347.85pt;margin-top:139pt;width:14.5pt;height:13.65pt;rotation:7299367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" adj="10150"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noProof/>
        </w:rPr>
        <w:drawing>
          <wp:inline distT="0" distB="0" distL="0" distR="0" wp14:anchorId="76290D70" wp14:editId="6A8AF1AF">
            <wp:extent cx="1312664" cy="233362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18372" cy="2343772"/>
                    </a:xfrm>
                    <a:prstGeom prst="rect">
                      <a:avLst/>
                    </a:prstGeom>
                    <a:noFill/>
                    <a:ln>
                      <a:noFill/>
                    </a:ln>
                  </pic:spPr>
                </pic:pic>
              </a:graphicData>
            </a:graphic>
          </wp:inline>
        </w:drawing>
      </w:r>
    </w:p>
    <w:p w14:paraId="3E73FEEC" w14:textId="7792616C" w:rsidR="00D90E0F" w:rsidRDefault="00D90E0F"/>
    <w:p w14:paraId="098054C4" w14:textId="71ABFF3D"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2A213B65" w:rsidR="007D4D88" w:rsidRDefault="00272736" w:rsidP="007D4D88">
      <w:pPr>
        <w:pStyle w:val="Heading1"/>
      </w:pPr>
      <w:bookmarkStart w:id="74" w:name="_Toc39094165"/>
      <w:r>
        <w:lastRenderedPageBreak/>
        <w:t>1</w:t>
      </w:r>
      <w:r w:rsidR="004342A7">
        <w:t>1</w:t>
      </w:r>
      <w:r>
        <w:t>. Source Co</w:t>
      </w:r>
      <w:r w:rsidR="0052141D">
        <w:t>de</w:t>
      </w:r>
      <w:bookmarkEnd w:id="74"/>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rPr>
          <w:noProof/>
        </w:rPr>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465BC96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6502E582" w14:textId="77777777" w:rsidR="00EB653A" w:rsidRDefault="00EB653A" w:rsidP="00FD37B8">
      <w:pPr>
        <w:pStyle w:val="BodyText2"/>
      </w:pP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rPr>
          <w:noProof/>
        </w:rPr>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0E5E4537" w14:textId="77777777" w:rsidR="00EB653A" w:rsidRDefault="00EB653A" w:rsidP="007D4D88">
      <w:pPr>
        <w:pStyle w:val="BodyText2"/>
      </w:pPr>
    </w:p>
    <w:p w14:paraId="68867EE8" w14:textId="77777777" w:rsidR="00EB653A" w:rsidRDefault="00EB653A" w:rsidP="007D4D88">
      <w:pPr>
        <w:pStyle w:val="BodyText2"/>
      </w:pPr>
    </w:p>
    <w:p w14:paraId="70A3AF0E" w14:textId="77777777" w:rsidR="00EB653A" w:rsidRDefault="00EB653A" w:rsidP="007D4D88">
      <w:pPr>
        <w:pStyle w:val="BodyText2"/>
      </w:pPr>
    </w:p>
    <w:p w14:paraId="02B47617" w14:textId="77777777" w:rsidR="00EB653A" w:rsidRDefault="00EB653A" w:rsidP="007D4D88">
      <w:pPr>
        <w:pStyle w:val="BodyText2"/>
      </w:pPr>
    </w:p>
    <w:p w14:paraId="3B176B64" w14:textId="77777777" w:rsidR="00EB653A" w:rsidRDefault="00EB653A" w:rsidP="007D4D88">
      <w:pPr>
        <w:pStyle w:val="BodyText2"/>
      </w:pPr>
    </w:p>
    <w:p w14:paraId="16D52CA5" w14:textId="77777777" w:rsidR="00EB653A" w:rsidRDefault="00EB653A" w:rsidP="007D4D88">
      <w:pPr>
        <w:pStyle w:val="BodyText2"/>
      </w:pPr>
    </w:p>
    <w:p w14:paraId="2BA49E2E" w14:textId="77777777" w:rsidR="00EB653A" w:rsidRDefault="00EB653A" w:rsidP="007D4D88">
      <w:pPr>
        <w:pStyle w:val="BodyText2"/>
      </w:pPr>
    </w:p>
    <w:p w14:paraId="0A3AB702" w14:textId="77777777" w:rsidR="00EB653A" w:rsidRDefault="00EB653A" w:rsidP="007D4D88">
      <w:pPr>
        <w:pStyle w:val="BodyText2"/>
      </w:pPr>
    </w:p>
    <w:p w14:paraId="46B78EED" w14:textId="77777777" w:rsidR="00EB653A" w:rsidRDefault="00EB653A" w:rsidP="007D4D88">
      <w:pPr>
        <w:pStyle w:val="BodyText2"/>
      </w:pPr>
    </w:p>
    <w:p w14:paraId="7BCEC4AB" w14:textId="77777777" w:rsidR="00EB653A" w:rsidRDefault="00EB653A" w:rsidP="007D4D88">
      <w:pPr>
        <w:pStyle w:val="BodyText2"/>
      </w:pPr>
    </w:p>
    <w:p w14:paraId="7326073C" w14:textId="6074CC4E" w:rsidR="007D4D88" w:rsidRDefault="007D4D88" w:rsidP="007D4D88">
      <w:pPr>
        <w:pStyle w:val="BodyText2"/>
      </w:pPr>
      <w:r>
        <w:t>SignupActivity.java</w:t>
      </w:r>
    </w:p>
    <w:p w14:paraId="09030DCD" w14:textId="4C89A4CA" w:rsidR="007D4D88" w:rsidRDefault="007D4D88" w:rsidP="007D4D88">
      <w:pPr>
        <w:pStyle w:val="BodyText2"/>
      </w:pPr>
      <w:r w:rsidRPr="007D4D88">
        <w:rPr>
          <w:noProof/>
        </w:rPr>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1FC20D51" w14:textId="77777777" w:rsidR="00EB653A" w:rsidRDefault="00EB653A" w:rsidP="007D4D88">
      <w:pPr>
        <w:pStyle w:val="BodyText2"/>
      </w:pPr>
    </w:p>
    <w:p w14:paraId="08CBE425" w14:textId="77777777" w:rsidR="00EB653A" w:rsidRDefault="00EB653A" w:rsidP="007D4D88">
      <w:pPr>
        <w:pStyle w:val="BodyText2"/>
      </w:pPr>
    </w:p>
    <w:p w14:paraId="330C806C" w14:textId="77777777" w:rsidR="00EB653A" w:rsidRDefault="00EB653A" w:rsidP="007D4D88">
      <w:pPr>
        <w:pStyle w:val="BodyText2"/>
      </w:pPr>
    </w:p>
    <w:p w14:paraId="107F4F64" w14:textId="77777777" w:rsidR="00EB653A" w:rsidRDefault="00EB653A" w:rsidP="007D4D88">
      <w:pPr>
        <w:pStyle w:val="BodyText2"/>
      </w:pPr>
    </w:p>
    <w:p w14:paraId="74DDBA97" w14:textId="77777777" w:rsidR="00EB653A" w:rsidRDefault="00EB653A" w:rsidP="007D4D88">
      <w:pPr>
        <w:pStyle w:val="BodyText2"/>
      </w:pPr>
    </w:p>
    <w:p w14:paraId="78FF72D5" w14:textId="77777777" w:rsidR="00EB653A" w:rsidRDefault="00EB653A" w:rsidP="007D4D88">
      <w:pPr>
        <w:pStyle w:val="BodyText2"/>
      </w:pPr>
    </w:p>
    <w:p w14:paraId="4CCBB2F6" w14:textId="77777777" w:rsidR="00EB653A" w:rsidRDefault="00EB653A" w:rsidP="007D4D88">
      <w:pPr>
        <w:pStyle w:val="BodyText2"/>
      </w:pPr>
    </w:p>
    <w:p w14:paraId="5784D87F" w14:textId="77777777" w:rsidR="00EB653A" w:rsidRDefault="00EB653A" w:rsidP="007D4D88">
      <w:pPr>
        <w:pStyle w:val="BodyText2"/>
      </w:pPr>
    </w:p>
    <w:p w14:paraId="263D031D" w14:textId="77777777" w:rsidR="00EB653A" w:rsidRDefault="00EB653A" w:rsidP="007D4D88">
      <w:pPr>
        <w:pStyle w:val="BodyText2"/>
      </w:pPr>
    </w:p>
    <w:p w14:paraId="469236D9" w14:textId="77777777" w:rsidR="00EB653A" w:rsidRDefault="00EB653A" w:rsidP="007D4D88">
      <w:pPr>
        <w:pStyle w:val="BodyText2"/>
      </w:pPr>
    </w:p>
    <w:p w14:paraId="5AB62A5D" w14:textId="77777777" w:rsidR="00EB653A" w:rsidRDefault="00EB653A" w:rsidP="007D4D88">
      <w:pPr>
        <w:pStyle w:val="BodyText2"/>
      </w:pPr>
    </w:p>
    <w:p w14:paraId="7A9940F7" w14:textId="77777777" w:rsidR="00EB653A" w:rsidRDefault="00EB653A" w:rsidP="007D4D88">
      <w:pPr>
        <w:pStyle w:val="BodyText2"/>
      </w:pPr>
    </w:p>
    <w:p w14:paraId="44DFD71B" w14:textId="19841152" w:rsidR="007D4D88" w:rsidRDefault="007D4D88" w:rsidP="007D4D88">
      <w:pPr>
        <w:pStyle w:val="BodyText2"/>
      </w:pPr>
      <w:r>
        <w:t>LoginActivity.java</w:t>
      </w:r>
    </w:p>
    <w:p w14:paraId="798CCF36" w14:textId="6473B49F" w:rsidR="007D4D88" w:rsidRDefault="007D4D88" w:rsidP="007D4D88">
      <w:pPr>
        <w:pStyle w:val="BodyText2"/>
      </w:pPr>
      <w:r w:rsidRPr="007D4D88">
        <w:rPr>
          <w:noProof/>
        </w:rPr>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rPr>
          <w:noProof/>
        </w:rPr>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57D69965" w14:textId="77777777" w:rsidR="00EB653A" w:rsidRDefault="00EB653A" w:rsidP="00DD438B">
      <w:pPr>
        <w:pStyle w:val="BodyText2"/>
        <w:ind w:left="0"/>
      </w:pPr>
    </w:p>
    <w:p w14:paraId="2A910FC9" w14:textId="77777777" w:rsidR="00EB653A" w:rsidRDefault="00EB653A" w:rsidP="00DD438B">
      <w:pPr>
        <w:pStyle w:val="BodyText2"/>
        <w:ind w:left="0"/>
      </w:pPr>
    </w:p>
    <w:p w14:paraId="0C6CCCCF" w14:textId="77777777" w:rsidR="00EB653A" w:rsidRDefault="00EB653A" w:rsidP="00DD438B">
      <w:pPr>
        <w:pStyle w:val="BodyText2"/>
        <w:ind w:left="0"/>
      </w:pPr>
    </w:p>
    <w:p w14:paraId="3FC27E1F" w14:textId="77777777" w:rsidR="00EB653A" w:rsidRDefault="00EB653A" w:rsidP="00DD438B">
      <w:pPr>
        <w:pStyle w:val="BodyText2"/>
        <w:ind w:left="0"/>
      </w:pPr>
    </w:p>
    <w:p w14:paraId="33EF31E0" w14:textId="77777777" w:rsidR="00EB653A" w:rsidRDefault="00EB653A" w:rsidP="00DD438B">
      <w:pPr>
        <w:pStyle w:val="BodyText2"/>
        <w:ind w:left="0"/>
      </w:pPr>
    </w:p>
    <w:p w14:paraId="48FFC7FC" w14:textId="77777777" w:rsidR="00EB653A" w:rsidRDefault="00EB653A" w:rsidP="00DD438B">
      <w:pPr>
        <w:pStyle w:val="BodyText2"/>
        <w:ind w:left="0"/>
      </w:pPr>
    </w:p>
    <w:p w14:paraId="1EA4F9FC" w14:textId="77777777" w:rsidR="00EB653A" w:rsidRDefault="00EB653A" w:rsidP="00DD438B">
      <w:pPr>
        <w:pStyle w:val="BodyText2"/>
        <w:ind w:left="0"/>
      </w:pPr>
    </w:p>
    <w:p w14:paraId="6F5D625B" w14:textId="17A7E265" w:rsidR="00DD438B" w:rsidRPr="00DD438B" w:rsidRDefault="00DD438B" w:rsidP="00DD438B">
      <w:pPr>
        <w:pStyle w:val="BodyText2"/>
        <w:ind w:left="0"/>
      </w:pPr>
      <w:r w:rsidRPr="00DD438B">
        <w:lastRenderedPageBreak/>
        <w:t>ResultsDalog.java</w:t>
      </w:r>
    </w:p>
    <w:p w14:paraId="100528E0" w14:textId="77777777" w:rsidR="00EB653A" w:rsidRDefault="00DD438B" w:rsidP="007D4D88">
      <w:r w:rsidRPr="00DD438B">
        <w:rPr>
          <w:noProof/>
        </w:rPr>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4250055"/>
                    </a:xfrm>
                    <a:prstGeom prst="rect">
                      <a:avLst/>
                    </a:prstGeom>
                  </pic:spPr>
                </pic:pic>
              </a:graphicData>
            </a:graphic>
          </wp:inline>
        </w:drawing>
      </w:r>
    </w:p>
    <w:p w14:paraId="16A25699" w14:textId="77777777" w:rsidR="00EB653A" w:rsidRDefault="00EB653A" w:rsidP="007D4D88"/>
    <w:p w14:paraId="0CD99198" w14:textId="61ECFD0D" w:rsidR="00EB653A" w:rsidRDefault="00EB653A" w:rsidP="007D4D88"/>
    <w:p w14:paraId="5BB4D3C2" w14:textId="77777777" w:rsidR="00103E7F" w:rsidRDefault="00103E7F" w:rsidP="007D4D88"/>
    <w:p w14:paraId="650DF99D" w14:textId="1179B8B2" w:rsidR="00272736" w:rsidRDefault="00103E7F" w:rsidP="007D4D88">
      <w:r>
        <w:t xml:space="preserve">All following screenshots are from the machine learning aspect of the project. We made use of Google </w:t>
      </w:r>
      <w:proofErr w:type="spellStart"/>
      <w:r>
        <w:t>Collab</w:t>
      </w:r>
      <w:proofErr w:type="spellEnd"/>
      <w:r>
        <w:t xml:space="preserve"> and </w:t>
      </w:r>
      <w:proofErr w:type="spellStart"/>
      <w:r>
        <w:t>Jupyter</w:t>
      </w:r>
      <w:proofErr w:type="spellEnd"/>
      <w:r>
        <w:t>, although we used more of Google Collab so we could access our data stored in a shared Google drive. These images are all from the same source code file.</w:t>
      </w:r>
    </w:p>
    <w:p w14:paraId="230B75FD" w14:textId="09BA2DAD" w:rsidR="00103E7F" w:rsidRDefault="00103E7F" w:rsidP="007D4D88"/>
    <w:p w14:paraId="4676F341" w14:textId="05AF3320" w:rsidR="00103E7F" w:rsidRDefault="00103E7F" w:rsidP="00103E7F">
      <w:pPr>
        <w:jc w:val="center"/>
        <w:rPr>
          <w:u w:val="single"/>
        </w:rPr>
      </w:pPr>
      <w:r>
        <w:rPr>
          <w:noProof/>
        </w:rPr>
        <w:drawing>
          <wp:inline distT="0" distB="0" distL="0" distR="0" wp14:anchorId="756E9072" wp14:editId="7B1618EE">
            <wp:extent cx="5486400" cy="24250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2425065"/>
                    </a:xfrm>
                    <a:prstGeom prst="rect">
                      <a:avLst/>
                    </a:prstGeom>
                  </pic:spPr>
                </pic:pic>
              </a:graphicData>
            </a:graphic>
          </wp:inline>
        </w:drawing>
      </w:r>
    </w:p>
    <w:p w14:paraId="2D48F76B" w14:textId="161A3A30" w:rsidR="00103E7F" w:rsidRDefault="00103E7F" w:rsidP="00103E7F">
      <w:pPr>
        <w:jc w:val="center"/>
        <w:rPr>
          <w:u w:val="single"/>
        </w:rPr>
      </w:pPr>
    </w:p>
    <w:p w14:paraId="073711E4" w14:textId="1F65AC07" w:rsidR="00103E7F" w:rsidRDefault="00103E7F" w:rsidP="00103E7F">
      <w:pPr>
        <w:jc w:val="center"/>
        <w:rPr>
          <w:u w:val="single"/>
        </w:rPr>
      </w:pPr>
      <w:r>
        <w:rPr>
          <w:noProof/>
        </w:rPr>
        <w:lastRenderedPageBreak/>
        <w:drawing>
          <wp:inline distT="0" distB="0" distL="0" distR="0" wp14:anchorId="0300293B" wp14:editId="42B4C868">
            <wp:extent cx="5486400" cy="683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683895"/>
                    </a:xfrm>
                    <a:prstGeom prst="rect">
                      <a:avLst/>
                    </a:prstGeom>
                  </pic:spPr>
                </pic:pic>
              </a:graphicData>
            </a:graphic>
          </wp:inline>
        </w:drawing>
      </w:r>
    </w:p>
    <w:p w14:paraId="1A855C64" w14:textId="77777777" w:rsidR="00103E7F" w:rsidRDefault="00103E7F" w:rsidP="00103E7F">
      <w:pPr>
        <w:jc w:val="center"/>
        <w:rPr>
          <w:u w:val="single"/>
        </w:rPr>
      </w:pPr>
    </w:p>
    <w:p w14:paraId="3BBA29E0" w14:textId="3EBB62E8" w:rsidR="00103E7F" w:rsidRDefault="00103E7F" w:rsidP="00103E7F">
      <w:pPr>
        <w:jc w:val="center"/>
        <w:rPr>
          <w:u w:val="single"/>
        </w:rPr>
      </w:pPr>
    </w:p>
    <w:p w14:paraId="35CE258A" w14:textId="77052C8C" w:rsidR="00103E7F" w:rsidRDefault="00103E7F" w:rsidP="00103E7F">
      <w:pPr>
        <w:jc w:val="center"/>
        <w:rPr>
          <w:u w:val="single"/>
        </w:rPr>
      </w:pPr>
      <w:r>
        <w:rPr>
          <w:noProof/>
        </w:rPr>
        <w:drawing>
          <wp:inline distT="0" distB="0" distL="0" distR="0" wp14:anchorId="2209C950" wp14:editId="7B3AF213">
            <wp:extent cx="5486400" cy="13855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1385570"/>
                    </a:xfrm>
                    <a:prstGeom prst="rect">
                      <a:avLst/>
                    </a:prstGeom>
                  </pic:spPr>
                </pic:pic>
              </a:graphicData>
            </a:graphic>
          </wp:inline>
        </w:drawing>
      </w:r>
    </w:p>
    <w:p w14:paraId="1C8AF664" w14:textId="77777777" w:rsidR="00103E7F" w:rsidRDefault="00103E7F" w:rsidP="00103E7F">
      <w:pPr>
        <w:jc w:val="center"/>
        <w:rPr>
          <w:u w:val="single"/>
        </w:rPr>
      </w:pPr>
    </w:p>
    <w:p w14:paraId="2DA3E198" w14:textId="38D74552" w:rsidR="00103E7F" w:rsidRDefault="00103E7F" w:rsidP="00103E7F">
      <w:pPr>
        <w:jc w:val="center"/>
        <w:rPr>
          <w:u w:val="single"/>
        </w:rPr>
      </w:pPr>
    </w:p>
    <w:p w14:paraId="358B300F" w14:textId="0C2080D9" w:rsidR="00103E7F" w:rsidRDefault="00103E7F" w:rsidP="00103E7F">
      <w:pPr>
        <w:jc w:val="center"/>
        <w:rPr>
          <w:u w:val="single"/>
        </w:rPr>
      </w:pPr>
      <w:r>
        <w:rPr>
          <w:noProof/>
        </w:rPr>
        <w:drawing>
          <wp:inline distT="0" distB="0" distL="0" distR="0" wp14:anchorId="03A1E64B" wp14:editId="750C7E7E">
            <wp:extent cx="4124325" cy="1371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24325" cy="1371600"/>
                    </a:xfrm>
                    <a:prstGeom prst="rect">
                      <a:avLst/>
                    </a:prstGeom>
                  </pic:spPr>
                </pic:pic>
              </a:graphicData>
            </a:graphic>
          </wp:inline>
        </w:drawing>
      </w:r>
    </w:p>
    <w:p w14:paraId="55FBC365" w14:textId="085A12CF" w:rsidR="00103E7F" w:rsidRDefault="00103E7F" w:rsidP="00103E7F">
      <w:pPr>
        <w:jc w:val="center"/>
        <w:rPr>
          <w:u w:val="single"/>
        </w:rPr>
      </w:pPr>
    </w:p>
    <w:p w14:paraId="0290484C" w14:textId="74324ED1" w:rsidR="00103E7F" w:rsidRDefault="00103E7F" w:rsidP="00103E7F">
      <w:pPr>
        <w:jc w:val="center"/>
        <w:rPr>
          <w:u w:val="single"/>
        </w:rPr>
      </w:pPr>
    </w:p>
    <w:p w14:paraId="4906A582" w14:textId="5A8A4E04" w:rsidR="00103E7F" w:rsidRDefault="00103E7F" w:rsidP="00103E7F">
      <w:pPr>
        <w:jc w:val="center"/>
        <w:rPr>
          <w:u w:val="single"/>
        </w:rPr>
      </w:pPr>
      <w:r>
        <w:rPr>
          <w:noProof/>
        </w:rPr>
        <w:drawing>
          <wp:inline distT="0" distB="0" distL="0" distR="0" wp14:anchorId="54FA6A95" wp14:editId="282625F1">
            <wp:extent cx="5486400" cy="8724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872490"/>
                    </a:xfrm>
                    <a:prstGeom prst="rect">
                      <a:avLst/>
                    </a:prstGeom>
                  </pic:spPr>
                </pic:pic>
              </a:graphicData>
            </a:graphic>
          </wp:inline>
        </w:drawing>
      </w:r>
    </w:p>
    <w:p w14:paraId="06DFC387" w14:textId="1F840A98" w:rsidR="00103E7F" w:rsidRDefault="00103E7F" w:rsidP="00103E7F">
      <w:pPr>
        <w:jc w:val="center"/>
        <w:rPr>
          <w:u w:val="single"/>
        </w:rPr>
      </w:pPr>
    </w:p>
    <w:p w14:paraId="27972384" w14:textId="6C3A3E91" w:rsidR="00103E7F" w:rsidRDefault="00103E7F" w:rsidP="00103E7F">
      <w:pPr>
        <w:jc w:val="center"/>
        <w:rPr>
          <w:u w:val="single"/>
        </w:rPr>
      </w:pPr>
    </w:p>
    <w:p w14:paraId="117F22AF" w14:textId="55625D87" w:rsidR="00103E7F" w:rsidRDefault="00103E7F" w:rsidP="00103E7F">
      <w:pPr>
        <w:jc w:val="center"/>
        <w:rPr>
          <w:u w:val="single"/>
        </w:rPr>
      </w:pPr>
    </w:p>
    <w:p w14:paraId="39AAE899" w14:textId="52B56B8B" w:rsidR="00103E7F" w:rsidRDefault="00103E7F" w:rsidP="00103E7F">
      <w:pPr>
        <w:jc w:val="center"/>
        <w:rPr>
          <w:u w:val="single"/>
        </w:rPr>
      </w:pPr>
      <w:r>
        <w:rPr>
          <w:noProof/>
        </w:rPr>
        <w:drawing>
          <wp:inline distT="0" distB="0" distL="0" distR="0" wp14:anchorId="66348A7C" wp14:editId="77640234">
            <wp:extent cx="5486400" cy="4914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491490"/>
                    </a:xfrm>
                    <a:prstGeom prst="rect">
                      <a:avLst/>
                    </a:prstGeom>
                  </pic:spPr>
                </pic:pic>
              </a:graphicData>
            </a:graphic>
          </wp:inline>
        </w:drawing>
      </w:r>
    </w:p>
    <w:p w14:paraId="14EB87A5" w14:textId="68805BDD" w:rsidR="00103E7F" w:rsidRDefault="00103E7F" w:rsidP="00103E7F">
      <w:pPr>
        <w:jc w:val="center"/>
        <w:rPr>
          <w:u w:val="single"/>
        </w:rPr>
      </w:pPr>
    </w:p>
    <w:p w14:paraId="1F5118BC" w14:textId="052EA9E9" w:rsidR="00103E7F" w:rsidRDefault="00103E7F" w:rsidP="00103E7F">
      <w:pPr>
        <w:jc w:val="center"/>
        <w:rPr>
          <w:u w:val="single"/>
        </w:rPr>
      </w:pPr>
    </w:p>
    <w:p w14:paraId="6A38F94D" w14:textId="6CEAA088" w:rsidR="00103E7F" w:rsidRDefault="00103E7F" w:rsidP="00103E7F">
      <w:pPr>
        <w:jc w:val="center"/>
        <w:rPr>
          <w:u w:val="single"/>
        </w:rPr>
      </w:pPr>
      <w:r>
        <w:rPr>
          <w:noProof/>
        </w:rPr>
        <w:lastRenderedPageBreak/>
        <w:drawing>
          <wp:inline distT="0" distB="0" distL="0" distR="0" wp14:anchorId="001D73C0" wp14:editId="5DB9D704">
            <wp:extent cx="5486400" cy="1958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1958340"/>
                    </a:xfrm>
                    <a:prstGeom prst="rect">
                      <a:avLst/>
                    </a:prstGeom>
                  </pic:spPr>
                </pic:pic>
              </a:graphicData>
            </a:graphic>
          </wp:inline>
        </w:drawing>
      </w:r>
    </w:p>
    <w:p w14:paraId="7FBF1936" w14:textId="62F61262" w:rsidR="00103E7F" w:rsidRDefault="00103E7F" w:rsidP="00103E7F">
      <w:pPr>
        <w:jc w:val="center"/>
        <w:rPr>
          <w:u w:val="single"/>
        </w:rPr>
      </w:pPr>
    </w:p>
    <w:p w14:paraId="152C2ABF" w14:textId="77777777" w:rsidR="00103E7F" w:rsidRPr="007D4D88" w:rsidRDefault="00103E7F" w:rsidP="00103E7F">
      <w:pPr>
        <w:jc w:val="center"/>
        <w:rPr>
          <w:u w:val="single"/>
        </w:rPr>
      </w:pPr>
    </w:p>
    <w:p w14:paraId="37F1C554" w14:textId="77777777" w:rsidR="00797251" w:rsidRDefault="00FD2A36">
      <w:pPr>
        <w:pStyle w:val="Heading1"/>
      </w:pPr>
      <w:bookmarkStart w:id="75" w:name="_Toc39094166"/>
      <w:r>
        <w:lastRenderedPageBreak/>
        <w:t>Appendix</w:t>
      </w:r>
      <w:r w:rsidR="00797251">
        <w:t>:</w:t>
      </w:r>
      <w:bookmarkEnd w:id="75"/>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88"/>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ED48D" w14:textId="77777777" w:rsidR="002263B3" w:rsidRDefault="002263B3">
      <w:r>
        <w:separator/>
      </w:r>
    </w:p>
  </w:endnote>
  <w:endnote w:type="continuationSeparator" w:id="0">
    <w:p w14:paraId="31E20B4F" w14:textId="77777777" w:rsidR="002263B3" w:rsidRDefault="002263B3">
      <w:r>
        <w:continuationSeparator/>
      </w:r>
    </w:p>
  </w:endnote>
  <w:endnote w:type="continuationNotice" w:id="1">
    <w:p w14:paraId="5CD089F4" w14:textId="77777777" w:rsidR="002263B3" w:rsidRDefault="002263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NewCenturySchlbk">
    <w:altName w:val="Cambria"/>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FA6A" w14:textId="77777777" w:rsidR="00355CC9" w:rsidRDefault="00355CC9">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355CC9" w:rsidRDefault="00355CC9">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C95C" w14:textId="77777777" w:rsidR="00355CC9" w:rsidRDefault="00355CC9">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B1E10" w14:textId="77777777" w:rsidR="00355CC9" w:rsidRDefault="00355CC9">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1C4AA" w14:textId="77777777" w:rsidR="002263B3" w:rsidRDefault="002263B3">
      <w:r>
        <w:separator/>
      </w:r>
    </w:p>
  </w:footnote>
  <w:footnote w:type="continuationSeparator" w:id="0">
    <w:p w14:paraId="7C3E13C4" w14:textId="77777777" w:rsidR="002263B3" w:rsidRDefault="002263B3">
      <w:r>
        <w:continuationSeparator/>
      </w:r>
    </w:p>
  </w:footnote>
  <w:footnote w:type="continuationNotice" w:id="1">
    <w:p w14:paraId="4E53D880" w14:textId="77777777" w:rsidR="002263B3" w:rsidRDefault="002263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463D" w14:textId="77777777" w:rsidR="00355CC9" w:rsidRDefault="00355CC9">
    <w:pPr>
      <w:pStyle w:val="Header"/>
      <w:rPr>
        <w:rFonts w:ascii="NewCenturySchlbk" w:hAnsi="NewCenturySchlbk"/>
        <w:b/>
        <w:sz w:val="22"/>
      </w:rPr>
    </w:pPr>
  </w:p>
  <w:p w14:paraId="2A36555F" w14:textId="77777777" w:rsidR="00355CC9" w:rsidRDefault="00355CC9">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BD4C9F"/>
    <w:multiLevelType w:val="multilevel"/>
    <w:tmpl w:val="88F46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AC532D"/>
    <w:multiLevelType w:val="multilevel"/>
    <w:tmpl w:val="7E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C373DD"/>
    <w:multiLevelType w:val="multilevel"/>
    <w:tmpl w:val="9098B6F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0"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646E6C"/>
    <w:multiLevelType w:val="multilevel"/>
    <w:tmpl w:val="01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323EA"/>
    <w:multiLevelType w:val="multilevel"/>
    <w:tmpl w:val="FCCC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5"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E7B1A"/>
    <w:multiLevelType w:val="multilevel"/>
    <w:tmpl w:val="EDCA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4"/>
  </w:num>
  <w:num w:numId="4">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3"/>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42"/>
  </w:num>
  <w:num w:numId="18">
    <w:abstractNumId w:val="28"/>
  </w:num>
  <w:num w:numId="19">
    <w:abstractNumId w:val="12"/>
  </w:num>
  <w:num w:numId="20">
    <w:abstractNumId w:val="7"/>
  </w:num>
  <w:num w:numId="21">
    <w:abstractNumId w:val="33"/>
  </w:num>
  <w:num w:numId="22">
    <w:abstractNumId w:val="26"/>
  </w:num>
  <w:num w:numId="23">
    <w:abstractNumId w:val="30"/>
  </w:num>
  <w:num w:numId="24">
    <w:abstractNumId w:val="10"/>
  </w:num>
  <w:num w:numId="25">
    <w:abstractNumId w:val="3"/>
  </w:num>
  <w:num w:numId="26">
    <w:abstractNumId w:val="4"/>
  </w:num>
  <w:num w:numId="27">
    <w:abstractNumId w:val="24"/>
  </w:num>
  <w:num w:numId="28">
    <w:abstractNumId w:val="1"/>
  </w:num>
  <w:num w:numId="29">
    <w:abstractNumId w:val="40"/>
  </w:num>
  <w:num w:numId="30">
    <w:abstractNumId w:val="11"/>
  </w:num>
  <w:num w:numId="31">
    <w:abstractNumId w:val="9"/>
  </w:num>
  <w:num w:numId="32">
    <w:abstractNumId w:val="20"/>
  </w:num>
  <w:num w:numId="33">
    <w:abstractNumId w:val="35"/>
  </w:num>
  <w:num w:numId="34">
    <w:abstractNumId w:val="36"/>
  </w:num>
  <w:num w:numId="35">
    <w:abstractNumId w:val="25"/>
  </w:num>
  <w:num w:numId="36">
    <w:abstractNumId w:val="16"/>
  </w:num>
  <w:num w:numId="37">
    <w:abstractNumId w:val="5"/>
  </w:num>
  <w:num w:numId="38">
    <w:abstractNumId w:val="21"/>
  </w:num>
  <w:num w:numId="39">
    <w:abstractNumId w:val="38"/>
  </w:num>
  <w:num w:numId="40">
    <w:abstractNumId w:val="39"/>
  </w:num>
  <w:num w:numId="41">
    <w:abstractNumId w:val="17"/>
  </w:num>
  <w:num w:numId="42">
    <w:abstractNumId w:val="18"/>
  </w:num>
  <w:num w:numId="43">
    <w:abstractNumId w:val="13"/>
  </w:num>
  <w:num w:numId="44">
    <w:abstractNumId w:val="41"/>
  </w:num>
  <w:num w:numId="45">
    <w:abstractNumId w:val="32"/>
  </w:num>
  <w:num w:numId="46">
    <w:abstractNumId w:val="29"/>
  </w:num>
  <w:num w:numId="47">
    <w:abstractNumId w:val="37"/>
  </w:num>
  <w:num w:numId="48">
    <w:abstractNumId w:val="27"/>
  </w:num>
  <w:num w:numId="49">
    <w:abstractNumId w:val="2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03E7F"/>
    <w:rsid w:val="0011503B"/>
    <w:rsid w:val="001179C4"/>
    <w:rsid w:val="00120D22"/>
    <w:rsid w:val="0012161F"/>
    <w:rsid w:val="00124435"/>
    <w:rsid w:val="00125096"/>
    <w:rsid w:val="00130867"/>
    <w:rsid w:val="00145B48"/>
    <w:rsid w:val="001572E9"/>
    <w:rsid w:val="0016195C"/>
    <w:rsid w:val="00170EB3"/>
    <w:rsid w:val="001760D6"/>
    <w:rsid w:val="001764C9"/>
    <w:rsid w:val="0018006E"/>
    <w:rsid w:val="00193638"/>
    <w:rsid w:val="00194206"/>
    <w:rsid w:val="001A410D"/>
    <w:rsid w:val="001A5D9C"/>
    <w:rsid w:val="001A7FC8"/>
    <w:rsid w:val="001B52AC"/>
    <w:rsid w:val="001B6131"/>
    <w:rsid w:val="001D33B0"/>
    <w:rsid w:val="001D51B3"/>
    <w:rsid w:val="001E6259"/>
    <w:rsid w:val="00203AAE"/>
    <w:rsid w:val="0020770E"/>
    <w:rsid w:val="00224C29"/>
    <w:rsid w:val="002253AF"/>
    <w:rsid w:val="002263B3"/>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492D"/>
    <w:rsid w:val="00294B93"/>
    <w:rsid w:val="002B0623"/>
    <w:rsid w:val="002B3629"/>
    <w:rsid w:val="002C07BA"/>
    <w:rsid w:val="002C267F"/>
    <w:rsid w:val="002D3305"/>
    <w:rsid w:val="002E57D8"/>
    <w:rsid w:val="002E6DB6"/>
    <w:rsid w:val="002E6FAE"/>
    <w:rsid w:val="002F043E"/>
    <w:rsid w:val="002F0A56"/>
    <w:rsid w:val="002F1D57"/>
    <w:rsid w:val="002F3A7D"/>
    <w:rsid w:val="002F496D"/>
    <w:rsid w:val="00300413"/>
    <w:rsid w:val="003064CD"/>
    <w:rsid w:val="0030650A"/>
    <w:rsid w:val="00310E3A"/>
    <w:rsid w:val="0031334C"/>
    <w:rsid w:val="0031656C"/>
    <w:rsid w:val="00317425"/>
    <w:rsid w:val="00340CBC"/>
    <w:rsid w:val="00355CC9"/>
    <w:rsid w:val="003579C0"/>
    <w:rsid w:val="00357C64"/>
    <w:rsid w:val="00357D7D"/>
    <w:rsid w:val="0037169C"/>
    <w:rsid w:val="003810E0"/>
    <w:rsid w:val="003A068F"/>
    <w:rsid w:val="003A25E7"/>
    <w:rsid w:val="003A5B72"/>
    <w:rsid w:val="003B466A"/>
    <w:rsid w:val="003B695E"/>
    <w:rsid w:val="003B7AC2"/>
    <w:rsid w:val="003D2684"/>
    <w:rsid w:val="003D7856"/>
    <w:rsid w:val="003E3973"/>
    <w:rsid w:val="003F33D9"/>
    <w:rsid w:val="003F5743"/>
    <w:rsid w:val="003F662F"/>
    <w:rsid w:val="00400203"/>
    <w:rsid w:val="004342A7"/>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246E"/>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042D"/>
    <w:rsid w:val="00642A4E"/>
    <w:rsid w:val="00652E82"/>
    <w:rsid w:val="00654A67"/>
    <w:rsid w:val="00665362"/>
    <w:rsid w:val="0068073B"/>
    <w:rsid w:val="006813F6"/>
    <w:rsid w:val="006913FC"/>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1D4B"/>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7F13C7"/>
    <w:rsid w:val="007F7092"/>
    <w:rsid w:val="00810279"/>
    <w:rsid w:val="0081137B"/>
    <w:rsid w:val="008126F7"/>
    <w:rsid w:val="00814B7F"/>
    <w:rsid w:val="00837666"/>
    <w:rsid w:val="00840847"/>
    <w:rsid w:val="008437B1"/>
    <w:rsid w:val="00846B8A"/>
    <w:rsid w:val="00850DD3"/>
    <w:rsid w:val="008517B9"/>
    <w:rsid w:val="008543FC"/>
    <w:rsid w:val="00857C64"/>
    <w:rsid w:val="00861206"/>
    <w:rsid w:val="008636DF"/>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14490"/>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2603"/>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2A9F"/>
    <w:rsid w:val="00AE3C3C"/>
    <w:rsid w:val="00AE4FDF"/>
    <w:rsid w:val="00AF4066"/>
    <w:rsid w:val="00AF6B55"/>
    <w:rsid w:val="00B03094"/>
    <w:rsid w:val="00B14EB9"/>
    <w:rsid w:val="00B20CF8"/>
    <w:rsid w:val="00B23F39"/>
    <w:rsid w:val="00B251A5"/>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E52BC"/>
    <w:rsid w:val="00CF43DB"/>
    <w:rsid w:val="00CF74D9"/>
    <w:rsid w:val="00CF79B1"/>
    <w:rsid w:val="00D11B06"/>
    <w:rsid w:val="00D151EB"/>
    <w:rsid w:val="00D17E3B"/>
    <w:rsid w:val="00D3489D"/>
    <w:rsid w:val="00D362F7"/>
    <w:rsid w:val="00D374DA"/>
    <w:rsid w:val="00D40AE3"/>
    <w:rsid w:val="00D535B5"/>
    <w:rsid w:val="00D654A6"/>
    <w:rsid w:val="00D83633"/>
    <w:rsid w:val="00D85A8A"/>
    <w:rsid w:val="00D90E0F"/>
    <w:rsid w:val="00D93B7F"/>
    <w:rsid w:val="00DA5380"/>
    <w:rsid w:val="00DA6A49"/>
    <w:rsid w:val="00DB0D87"/>
    <w:rsid w:val="00DB4E22"/>
    <w:rsid w:val="00DC203E"/>
    <w:rsid w:val="00DC5318"/>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776F8"/>
    <w:rsid w:val="00E800A7"/>
    <w:rsid w:val="00E80A40"/>
    <w:rsid w:val="00E814BF"/>
    <w:rsid w:val="00E941E4"/>
    <w:rsid w:val="00E9653F"/>
    <w:rsid w:val="00E97725"/>
    <w:rsid w:val="00EA279C"/>
    <w:rsid w:val="00EA7C1C"/>
    <w:rsid w:val="00EB653A"/>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B63EA"/>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 w:type="paragraph" w:styleId="TOCHeading">
    <w:name w:val="TOC Heading"/>
    <w:basedOn w:val="Heading1"/>
    <w:next w:val="Normal"/>
    <w:uiPriority w:val="39"/>
    <w:unhideWhenUsed/>
    <w:qFormat/>
    <w:rsid w:val="004342A7"/>
    <w:pPr>
      <w:pageBreakBefore w:val="0"/>
      <w:tabs>
        <w:tab w:val="clear" w:pos="450"/>
      </w:tabs>
      <w:spacing w:before="240" w:after="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ustomXml" Target="ink/ink6.xm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1.xm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eg"/><Relationship Id="rId77"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customXml" Target="ink/ink4.xml"/><Relationship Id="rId46" Type="http://schemas.openxmlformats.org/officeDocument/2006/relationships/customXml" Target="ink/ink8.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customXml" Target="ink/ink7.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customXml" Target="ink/ink3.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settings" Target="settings.xml"/><Relationship Id="rId71" Type="http://schemas.openxmlformats.org/officeDocument/2006/relationships/image" Target="media/image50.jpe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customXml" Target="ink/ink5.xml"/><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2:08.424"/>
    </inkml:context>
    <inkml:brush xml:id="br0">
      <inkml:brushProperty name="width" value="0.04274" units="cm"/>
      <inkml:brushProperty name="height" value="0.04274" units="cm"/>
    </inkml:brush>
  </inkml:definitions>
  <inkml:trace contextRef="#ctx0" brushRef="#br0">19 218 10395,'0'6'120,"0"0"0,-1 0 133,-2 3 0,2 0-125,-2 0 0,-1 1 1,1 2 1,0-2-63,3 2 1,0-2-124,0-1 0,0-3 151,0 1-35,0-1-166,0 3 1,1-3 27,2 0 0,-1-4 85,4 1 0,0-2 54,3-1 0,0 0 98,0 0 0,0 0-105,0 0 0,0-1 24,0-2 0,0 1-86,0-4 0,0 1-135,0-1 1,-3-1-1038,1 4 548,-1-5-299,3 3 1,-4-1 7,-2 0 923,-2 4 0,-1-2 0,0 4 0</inkml:trace>
  <inkml:trace contextRef="#ctx0" brushRef="#br0" timeOffset="351">145 171 8096,'0'-5'1870,"-1"1"-1414,-2 4 1,2 1-114,-2 2 0,2 2-74,1 4 0,0 4-35,0 3 0,0 0 14,0-1 1,0 5-57,0-2 0,-3 3-132,0 0 0,-2 0-56,2 3 0,2-4 5,-2 1 1,-1-2-78,1-1 0,0 1 49,3-1 0,-3-3-376,0 0 0,0-4-492,3 1 251,0-2 0,0-4-178,0 0 0,4-4 53,2 1 1,1-3-304,-1-3 1064,3-2 0,-4-8 0,4-1 0</inkml:trace>
  <inkml:trace contextRef="#ctx0" brushRef="#br0" timeOffset="836">264 626 7932,'-5'5'-608,"1"3"392,4-7 1630,0 3-504,0-4 2859,0 0-3206,0-4 1,1-1-232,2-4 1,-1-4 41,4-2 0,-3-3-19,3 0 1,0 0-136,3 0 0,0-1-118,0-2 1,0 1-38,0-5 0,0 1-157,0-3 1,0-3-62,0-1 1,0-3-407,1 1 0,-1-4 265,0 0 0,0 1-138,0 9 1,-3-1-382,0 6 0,-3 1-233,3 3-258,-4 4 80,2 1 477,-4 8 1,0 2 746,0 6 0,0 2 0,0 4 0</inkml:trace>
  <inkml:trace contextRef="#ctx0" brushRef="#br0" timeOffset="1516">453 281 8018,'0'-5'-469,"1"-2"672,2 4 0,-1-1 360,4 1 1,-3 1 56,3-4-415,0 4 0,3-5-37,0 4 0,1-3 144,-1 3-193,0 0 203,0 3-280,-4 0 0,0 0 111,-2 0 0,-2 1-25,2 2 0,-3-1-112,-3 4 0,2 0 105,-2 3 1,-2 0-100,-1 0 1,1 0 126,-1 0-318,0 0 1,-3 0 32,-1 0 1,4-1 123,0-2 1,3 2 204,-3-5-42,4 4-121,-6-6 2,7 3 1,-3-3-346,4 2 134,0-2 1,1 3-346,2-4 401,2 4 1,4-3-13,0 2 162,0 2 0,1-3-82,-1 4 1,-3-4 126,0 1-83,-4 2 0,5 0 152,-4 4 0,0-3 11,-3 0 0,0 0-16,0 3 0,-1-1-124,-2-2 0,1 2-4,-4-1 1,1-2-22,-1 1 1,-2-1-7,1 1 1,-1-1-174,-1-2 0,0-1 49,0 4 0,0-4-764,0 1 390,0-2 1,1-2-253,2-2 0,2 1 165,4-4 604,0 0 0,-4-3 0,-1 0 0</inkml:trace>
  <inkml:trace contextRef="#ctx0" brushRef="#br0" timeOffset="1999">680 280 6940,'-5'0'1251,"0"0"-913,2 0 1,1 0-142,-4 0 1,3 3 79,-3 0 0,4 1-65,-1-1 1,-1 2-176,1 4 0,-5-1 57,2-2 1,1 5-7,-1-1 1,4 1 27,-1-2 1,1 3-169,-1 0 0,2 1-65,-2-1 1,2-2 86,1 2 1,0-2-124,0-1 0,1-1 26,2-1 1,-1 0-24,4-4 169,0 0 0,3-3-4,1 0 0,-4-1 36,0-2 0,0 1 146,3-4 1,-3 0-111,0-4 1,-1 1-38,1 0 1,1 0-44,-4 0 0,1-3 59,-1 0 0,-2 0-107,2 3 1,-2 0 43,-1 0 0,0 0-15,0 0 1,0-1-367,0 1 1,-3 0 150,0 0 1,-4 0-363,1 0 0,-2 1 228,-1 2 0,3-1-753,0 4 1114,0 0 0,-7 7 0,-2 1 0</inkml:trace>
  <inkml:trace contextRef="#ctx0" brushRef="#br0" timeOffset="2612">753 552 7932,'0'5'160,"0"-1"0,0-3 1351,0 2-691,0-2-253,0 3 12,0-4-51,0 0-189,0-4 1,0-4-121,0-4 1,0-1 80,0 1 1,4-2-68,3-4 1,-2-1 101,1-3 0,0-1-233,3-4 1,1 0-198,2 0 1,-2-4 49,2 1 1,-2-1-220,-1 1 1,0 1-767,0-1 0,1 6 485,3 3 1,-4 2-576,0 1 0,3 2 478,-3 1 0,1 4 642,-4-1 0,6 2 0,-2 1 0</inkml:trace>
  <inkml:trace contextRef="#ctx0" brushRef="#br0" timeOffset="3708">953 281 8039,'0'-5'-592,"0"-3"1322,0 7-377,0-7-34,0 7 2,0-7-304,4 7 1,-2-6 293,4 4-452,-4 0 117,6 3 1,-6 1-66,4 2 0,-4-1 101,1 4 1,-2 0 31,-1 3 0,0 0-3,0 0 1,-1 1-3,-2 2 1,1-2-11,-4 2 0,0 2 24,-3-2 0,0 1-67,0-1 0,0-2 10,0 2 0,3-2-10,0-1 0,1-3 55,-1 0-33,-2-4-1,3 6 30,-1-7-87,2 3 59,4-8 1,0-1-139,0-4 1,1 3 126,2 0 0,1 0-91,3-3 0,1 3 75,-2 0 0,2 4-2,1-1 0,-3 2 42,0 1 1,-3 0 21,3 0 0,-3 0 85,3 0 1,-4 4-63,1 2 0,1-1-98,-1 1 0,0 0 60,-3 3 0,3-3-125,0 0 0,1-3-30,-1 3 1,-2-3-427,2 3 239,2-4 1,-3 2-232,4-4 0,-3 0 82,3 0 462,-4 0 0,7-4 0,-4-1 0</inkml:trace>
  <inkml:trace contextRef="#ctx0" brushRef="#br0" timeOffset="4181">1144 253 7955,'-10'0'-355,"4"0"-471,0 0 765,4 0 1,-6 3 313,2 0 1,1 3-63,-1-3 0,3 4-47,-3-1 16,0 2 0,-3 1-40,0 0 0,3 0 20,0 0 0,4 1-86,-1-1 1,-1 0 11,1 0 1,0 0 17,3 0 1,0 0 69,0 0-117,0 0 1,0 0 36,0 0 0,1-3-84,2 0 0,1-3 63,2 3-41,2-4 1,-3 2-32,4-4-21,0 0 19,0 0 0,0-1-1,0-2 1,-3 1-13,0-4 36,-4 0 0,5-3 24,-4 0 1,0 3-94,-3 0-48,0 0 0,0-3 41,0 0 0,-1 0-154,-2 0 1,1 3 77,-4 0 1,3 0-198,-3-3 0,3-1 7,-3 1 0,3 4 122,-3 2 1,3-1 217,-3 1 0,4 0 0,-2-1 0,4-1 0</inkml:trace>
  <inkml:trace contextRef="#ctx0" brushRef="#br0" timeOffset="4743">1225 290 7778,'5'-5'416,"3"1"-358,-3 0 1,1 3 313,0-2-346,-4 2 1,3 1 4,-2 0 16,-2 0 0,7 4-8,-5 2 1,0-1-51,-3 1 1,0 0 70,0 3 0,0 0 81,0 0 1,-3 1-106,0-1 0,-5 0-3,2 0 1,1 0-5,-1 0 1,1 0 1,-1 0 0,-2-1-37,2-2 1,-2 1-11,-1-4 1,3 3-44,0-3-295,0 4-80,-3-6 86,0 3 127,4-4 1,1-1 99,4-2 1,0 1 53,0-4 0,0 3-61,0-3 238,4 4 41,1-6 0,4 7-57,0-2 1,-3 2 193,0 1-209,0 0 1,3 1-85,0 2 1,-3-2-35,0 2 0,-3 1-455,3-1 120,0 0 5,3-3 1,1 0 31,-1 0 337,-4 0 0,3-4 0,-3-1 0</inkml:trace>
  <inkml:trace contextRef="#ctx0" brushRef="#br0" timeOffset="5138">1460 298 8056,'-9'0'-1373,"3"-3"1327,0 0 1,3 0 45,-3 3 0,3 0 806,-3 0-288,4 0-26,-6 0-286,3 0 0,-4 0-34,-1 0 0,1 3 0,0 0 1,0 4-69,0-1 1,0-1-101,0 1 1,1 0 85,2 4 23,-2-1 1,7 0-204,-2 0 0,2 0 12,1 0 1,0 0-144,0 0 294,0 0 0,3 0-7,0 0 0,4-1-28,-1-2 1,2-1 9,1-2 1,0-2-31,0 2 0,3-2 30,0-1 0,1 0-79,-4 0 39,4-4 1,-3-1-3,2-4 0,-3 0-101,-3 0 0,-2 0-200,-4 0 1,3 0-49,0 0 0,0 3 115,-3 0 1,-4 0-259,-2-3 1,1 0 485,-1 0 0,-4-1 0,-4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2:03.857"/>
    </inkml:context>
    <inkml:brush xml:id="br0">
      <inkml:brushProperty name="width" value="0.04274" units="cm"/>
      <inkml:brushProperty name="height" value="0.04274" units="cm"/>
    </inkml:brush>
  </inkml:definitions>
  <inkml:trace contextRef="#ctx0" brushRef="#br0">119 545 7841,'-1'9'0,"-2"0"244,2-4 1,-3 0 380,4-2 1,0-1-45,0 4 1,0-3 257,0 3-87,0-4-229,0 3 282,0-5 2795,0 0-3090,4-5 1,-2 0-115,4-4 0,-3 0-93,3 0 0,-3-3-93,3 0 1,-3-4-102,3 1 0,-1 0 7,1-3 0,2 1-142,-2-4 0,1-1 53,-1 1 0,2-7-256,-1 0 1,-2-2 70,1 0 0,-1 1 15,1-5 0,1 2-224,-4-1 1,3 4 125,-3 8 1,0-1 79,-3 7 1,1 2 141,2 1 1,-2 2 201,2 1-244,-2 4 69,-1 1 0,0 3-15,0-2 2,0 2-334,0-3 97,0 4-534,0 0 751,0 4-67,0-3 1,0 7 171,0-2 0,0 2-87,0 1 0,1 1 205,2 2 1,-1 2 15,4 5 1,-3-3 20,3 2 1,-3 4-108,3 5 0,0 2-21,3-4 1,-3 0-21,0-1 0,0 2 0,4-2 0,-2 0 48,-2 0 0,2-3-37,-2 3 0,2-3-45,1 3 0,-1-3-31,-2 0 0,2-3 2,-2-3 1,-1 1-28,1-4 1,-3 0-115,3-3 0,-4-3 67,1 1-61,-2-5 1,-1 3-74,0-2-1,0-2 1,-4-7 98,-2-7 1,-2-5-301,-1 3 1,0 1 49,0-1 0,-3 0 151,0-3 0,-4 0-14,0-1 1,2 1 23,-1 0 0,0 0 108,-3 0 0,1 4-114,2 2 1,-2 2 235,1 1 1,0 0-6,1 3 0,-2-1-14,2 4 1,1-3-98,-1 3 1,4 0 28,-1 3 1,0-3-46,0 0 0,2 0 42,-2 3 1,5 0 93,1 0 0,3 0-108,-3 0 0,3 3 242,-3 0-105,4 0-83,-2-3 5,4 0-578,0 0 681,4 0 1,1 0-102,4 0 1,4 0 167,2 0 1,2 0-41,2 0 0,2-1-90,0-2 1,4 1 7,-1-4 0,3 3 15,0-3 0,0 3-22,0-3 1,-1 1-142,-1-1 0,0-1 19,-4 4 0,0-1 36,-3 1 0,0 2-22,1-2 0,-4 2 14,0 1 1,-4 0-3,1 0 1,-5 0 36,-1 0 1,-3 0 9,3 0 52,-4-4 1,2 3 368,-4-3-126,0 4-37,0 0-244,-4 0 0,2 1-111,-4 2 0,0-1 86,-3 4 1,0-4-140,0 1 1,0 2-57,0 1 1,0-1 113,0 1 1,-2-1 62,-1 1 1,1 2-43,-4-2 0,4 2 69,-1 1 0,-1 0-23,1 0 1,-4 4 19,0-1 0,2 1-30,-1-1 1,4-2-6,-1 2 1,2-1-143,1 1 1,0-2 88,0 2 1,0-3 23,0-3 1,3 3-6,0-3 0,3 1 116,-4-1 0,4 1-115,-3-4 132,4 4 0,-3-5 6,2 4 28,2-4-62,-3 6 1,4-6 23,0 4-44,0-4-5,0 6 0,0-6-11,0 4 13,0-4-16,0 2-73,0-4-17,0 0 87,4 0 0,-2 0-3,4 0 1,0 0 31,4 0 0,-1 0-32,0 0 0,0 0 69,0 0 0,3 0-29,0 0 0,0 0 10,-3 0 0,4-1 27,2-2 1,-1 2 11,2-2 1,-4-2-47,3-1 1,-1 1 1,1-1 0,2 1 39,-2-1 0,-2-2-32,-1 2 1,2 1 97,-2-1 1,3 3-83,-3-3 0,1 3-57,-1-3 0,-2 3 35,2-4 1,-2 4 2,-1-3 0,1 3 13,-1-3 0,0 0-9,0-3 0,0 0-83,0 0 1,0 0 69,0 0 1,0 0-136,0 0 101,-4 0 1,2 0-8,-4 0 0,1 0 7,-1-1 1,-2 4-10,2 0 1,-2 0-28,-1-3 1,0 3 22,0 0 0,0 0 17,0-3-14,0 4 54,0-3-20,0 3 1,0-1 27,0 0-38,0 4 9,0-6 112,0 7-115,0-3 1,-1 4 72,-2 0-67,2 0 0,-4 0-84,2 0 0,1 0 61,-4 0 0,3 1-5,-3 2 0,1-1 26,-1 4 0,-2-1-6,2 1 1,1 2 107,-1-2-117,0 2 1,-3 1 67,0 0 1,4 0-56,2 0 0,-1-3-19,1 0 1,-2 0 50,2 4 0,2-1-2,-2 0 1,2 0-18,1 0 0,0 1-1,0 2 1,0-2-79,0 2 94,0-2-47,0-1 1,3 0 36,0 0 88,5-4 1,-4 4-86,2-3-7,2-2-28,-3 4 2,4-7 1,0 3-4,0-4 0,-3 0 48,0 0-59,0 0 1,3-1 22,0-2 1,-3-1-27,0-2 0,-3-2-20,3 1 0,-4-1 3,1-1 0,1 0-12,-1 0 0,1 0-10,-4 0 0,0 0 51,0 0 1,0 0-21,0 0 0,0 0 29,0 0 0,0 0-24,0 0 0,-2-1-85,-1 1 46,2 0 0,-4 0-71,2 0 11,2 4 49,-3 1 0,4 3 124,0-2-144,0 2 175,0-3-117,0 4 1,0-1-13,0-2 157,0 2 11,0-3-110,0 4 1,0 1-5,0 2 1,0-1 129,0 4 0,0-3-122,0 3 1,0 0 84,0 3 0,0 1-76,0 2 1,0-1 201,0 5 0,0-4-2,0 3 1,0 0-14,0 3 1,0-3-64,0 0 1,-1 0-35,-2 4 1,2-1-108,-2 0 1,-1-1 116,1-2 0,-1 2-93,1-2 1,1 3 56,-4 0 0,3-3-162,-3 0 1,0-4-53,-3 1 1,3 1-65,0-1 0,0 0 98,-3-3 0,0 1-111,0-1 1,0-1 51,-1-2 0,1 1 76,0-4 0,0 3-115,0-3 1,3 3 61,0-3 1,3 1-104,-3-1 0,3-2-144,-3 2 52,4-2-13,-6 3 169,7-3 1,-4 3 52,2-4-193,2 0 217,-3 0-34,4 0 0,0-1 79,0-2 0,0 1-23,0-4 1,0 3 108,0-3-88,0 0 0,1-3 102,2 0 0,-1 0-48,4 0 0,0 0-54,3-1 0,-1 0 59,-2-2 0,5 2-35,-2-2 0,2 2 63,-2 1 0,0-3-20,1 0 1,-1 0 92,0 3 1,0 0-63,0-1 1,0 1 14,0 0 0,0 0 97,0 0 1,-1 0-68,-2 0 1,2 3 16,-2 0 0,-1 3-36,1-3 0,0 0-42,4-3 0,-4 3-23,0 0 0,-1 0-7,1-3 1,2 0 4,-2 3 0,-1-2 31,1 2 1,-3 1-77,3-1 0,-3 0-2,3-3 0,-4 3-20,1 0 0,1 0 56,-1-3 1,1 3-37,-1 0 1,-2 3 28,2-3 1,1 3-7,-1-3 1,1 3 3,-1-3 1,-1 1-7,4-2 27,-4-1 1,5 0-18,-4-4 0,4 3 64,-4 3 0,1 1-47,-1-1-22,-2 2 1,4 4 9,-2 0 1,-2-4 7,2-2 10,2 2-16,-4 0 1,4 3 109,-2-2-106,-2 2 0,4-7-43,-2 2 59,-2 2 124,3 0-97,-4 4 79,0 0-61,0-4-116,0 3 98,0-3-120,0 4 109,0 0-71,0 4 1,0 1 20,0 4 1,-1-3 2,-2 0 0,2-3 42,-2 3 1,1-4 9,-1 1 1,2 2 84,-2 1 1,1-2-84,-1-1 13,2 2 1,-4-1 24,2 2-37,2 6 0,-3-6 77,4 6-62,0-6 0,-3 3 67,0-3-65,0 2 0,3 1 15,0 0-30,0-4 0,0 0-39,0-2 101,0-2-199,0 7 0,0-6 41,0 4-14,0-4-24,0 6-163,0-7 152,0 3 46,0-4 41,0 0-63,0 4 244,4-3-132,-3 3 0,4-4 82,-2 0-114,-2 0 25,7 0-85,-7 0 63,7 0 0,-6 0-167,4 0 157,-4 0-216,2 0 193,0 0-12,-3 0 43,7 0 0,-6-1 168,4-2-87,-4 2-89,6-3 1,-6 1 97,4 0 1,-3-1-69,3 1 0,-4 1-17,1-4 1,1 3-42,-1-3 0,3 3-9,-3-3 1,2 0-63,-2-3-31,-2 4 108,7-3 1,-6 6-21,4-4 64,-4 0 0,3-1 34,-2 1 19,-2 4-62,3-2 1,-3 1 41,2 0-34,-2 0-8,3-1 0,-3 3-69,2-2 1,-2-2 71,2-1-157,-2 2 128,3 0 0,-3 3-11,2-2 69,-2 2 151,-1-7-185,0 7 10,4-7-52,-3 7 68,3-3-122,-4 4 0,0-1 94,0-2-39,0 2 0,0-4 49,0 2-3,0 2-28,0-3 11,0 4-145,0 0 133,0-4 527,0 3-534,0 5 1,0-1-78,0 6 102,0-6 21,0 5-36,0-3 138,0 4-33,0-4-43,0 3 1,0-6 50,0 4-35,0-4-86,0 6 1,0-6 81,0 4-98,0-4 0,0 3 71,0-2-75,0-2 15,0 3-19,0 0 59,0-3 13,0 8-12,0-8 1,0 4-8,0-2-31,0-2 34,0 3-22,0 0 1,0-3-5,0 3 1,0-3-8,0 2 12,0-2 64,0 3 0,1-4-51,2 0-1,-2 0 12,3 0-95,-4 4 1,0-3 25,0 3 0,1-4-39,2 0-32,-2 0 109,3 0-37,-4 0-31,0 0 145,0 4-53,0-3 2,0 3-7,0-4 9,0 0-18,4 0-1,-3 0 132,3 0-119,-4 0 34,4 0-31,-3 0 0,3-1 18,-4-2 33,0 2-32,4-3 1,-3 3-36,2-2 34,2 2 40,-4-7 0,7 6-76,-5-4 0,0 3 2,-3-3-3,4 4 1,-3-3-8,2 2 1,-1 2 3,1-2 1,-2 0-17,2 0 47,-2 2 0,-1-4-30,0 2 60,4 2 0,-3-4-32,2 2-36,-2 2 7,3-7 0,-3 6-9,2-4 8,-2 4 0,2-3-17,0 2 5,0 2 0,-2-3 3,2 4 13,-2-4-3,3 3 0,-4-4-147,0 2 99,4 2 0,-3-4-63,2 2 72,-2 2 1,-1-4-64,0 2 32,0 2-13,0-3 144,4 4-46,-3 0 16,3-4-35,-4 3 17,0-3 1,0 3-29,0-2 9,0 2 1,0-4-163,0 2 156,0 2 0,1-4-68,2 2 86,-2 2-7,3-3-4,-4 4 8,0-5 128,0 4-130,0-3 0,0 5 43,0 2-27,0-2 1,0 2-207,0-6 118,0 2-120,0-3 148,0 4 277,0 0-240,0 4 119,0-3 1,0 5-89,0-3 127,0-2 0,0 4 46,0-2-53,0-2-27,0 7-57,0-3 0,0 1-92,0 0 1,0-3 143,0 3-261,0-4 184,0 6 1,0-6-88,0 4 81,0-4 0,0 3 45,0-2 18,0-2 27,0 3-59,0 0 2,0-3-120,0 7 127,0-7-84,0 7 49,0-7-80,0 7 1,0-6 69,0 4-7,0-4 1,0 4 44,0-3-42,0-2-103,0 7 0,1-6 99,2 4-200,-2-4 60,3 6-279,-4-7 313,0 7 46,0-7 1,0 4-59,0-2 201,4-2-175,-3 3 45,3-4 1,-4 1 225,0 2-209,0-2 1,1 3-8,2-4-37,-2 0 0,3 1-88,-4 2 116,4-2-6,-3 3 26,8-4 1,-7 0-58,4 0 113,-4 0 1,3 0-82,-2 0 12,-2 0 55,7 0 23,-3 0-194,4 0 19,0-4 37,0 3 30,0-7 104,0 7-47,0-7 1,-3 7 6,0-2 0,-4 1 61,1-1-24,2 2 1,-3-4-23,4 2 12,-4 2-30,7-7 1,-5 6 8,2-4 0,-1 3-25,-2-3 0,-2 3 10,2-4-2,2 5 1,-3-5-16,4 4 1,-4-4-5,1 1 1,1 1 5,-1-1 0,0 3-2,-3-3 1,3 3-190,0-3 169,0 0 30,1-3-47,-3 0 110,3 0-70,-4 0 13,0 0 1,0 3-32,0 0 16,0 0-112,4-4 0,-3 1 71,2 0 1,-2 0-167,-1 0 167,0 0 1,1 0-45,2 0 59,-2 0 1,3 0-8,-4 0 0,1 3 30,2 0 1,-2 3 14,2-3 78,-2 4-119,-1-7 140,0 4-105,0 0 12,0-3 1,0 6 21,0-4 0,-1 4 0,-2-1 1,2 1-94,-2-1 71,2 2 1,1-4-81,0 2 1,-1 2 68,-2-2 1,2 1-16,-2-1 2,2 2-1,1-3 20,-4 4 15,3 0 37,-3 0 16,4 0 592,0 0-609,-4 0-1,3 0-104,-3 0 75,4 0-103,0 0 105,-4 0-49,3 4 11,-3-3 0,4 7 41,0-7 0,-3 4 36,0-2 145,0-2-188,3 7 1,-1-6 141,-2 4-128,2-4 0,-3 3 44,4-2 0,0-1 3,0 4-13,0-4 35,0 7-56,0-4 0,0 1 106,0 0-63,0 0 0,-1 2 124,-2-2-100,2 2 255,-3-3-117,4 4-132,0 0 1,0 0-22,0 0 1,0-3 1,0 0 0,0-3-42,0 3 0,0-3-76,0 3 0,0-3 2,0 4 0,0-4 139,0 3-304,0-4 137,0 6 1,0-6-144,0 4 146,0-4 0,0 3-66,0-2 79,0-2 14,0 7 1,0-6 47,0 4 0,1-4-59,2 1 217,-2 2-183,3-4 1,-3 6 19,2-4-52,-2 0 1,4 0-29,-2 0-30,-2 0 0,3-2 73,-4 2-185,4-2 162,-3 3 0,6-3 64,-4 2-30,0-2 8,-3 3 1,1-4 2,2 0 21,-2 4-6,3-3-16,-4 3-84,4-4 0,-3 1 61,2 2-42,-2-2-18,3 4-22,-3-5 65,7 4 15,-7-3 1,4 3 30,-2-4 79,-2 0 1,4 0 55,-2 0-112,-2 4-27,8-3-28,-8 3-26,7-4 37,-7 4-2,7-3-32,-7 3 1,4-4 25,-2 0 13,-2 0 0,4 0-14,-2 0 70,-2 0 0,4 0-52,-2 0 1,-2 0 1,6-1-37,-4-2-6,0 2-36,1-3 70,-3 4 3,7-4 1,-6 3-19,4-2 23,-4 2 1,3 1-13,-2 0 7,-2-4 0,4 3-62,-2-2-1,-2-3 66,7 5 0,-6-6-25,4 4-1,-4 0 12,7-1 0,-7 2-67,4-4 33,-4 4 23,6-6 1,-6 7-87,4-2-16,-4-2 48,2 4 0,-3-4-4,2 2 76,-2 2 1,3-4-72,-4 2 83,0 2-29,0-3 18,4 0-6,-3 3 11,3-7-85,-4 7 0,0-4 47,0 2-212,0 2 109,0-7-19,0 7 68,0-7-9,0 7 92,0-7 43,0 7 25,0-8-112,0 8 52,0-3-25,0 0 44,0 3-10,0-3-13,-4 0 4,3 3 1,-4-3 10,2 4-2,2 0 0,-4 0-12,2 0 0,2-1 7,-2-2 1,1 2-6,-1-2 7,2 2-8,-3 1 0,3 0-1,-2 0-51,2 0 24,-3 0 1,3 0-154,-2 0 153,2 0 7,-3 0 1,2 0-29,-1 0 86,2 4 18,-3-3-20,0 7 0,3-6 25,-2 4 195,2-4-214,1 6 1,0-6-6,0 5 1,0-4 27,0 3 0,0-3-21,0 3 1,-3-3 51,0 3 1,0-3-45,3 3-1,0 0 28,0 3 1,0 0 2,0 0 1,0-3 56,0 0 1,0-3-18,0 3-25,0 0-6,0 3-57,0 0 0,0 1-19,0-1 0,1-3-94,2 0 1,-1-1 63,4 1 1,-3-1-143,3-2 1,-1-1 129,2 4 1,1-4 10,-2 1 0,-1-1-130,1 1 0,-3-2-22,3 2 220,0-2-74,3-1 10,0 0-74,0 0 15,0 0 6,0 0 0,0-1-79,0-2-238,-4 2 141,3-7 300,-2 7 0,0-6-86,0 4 1,-3-1 124,3 1-93,-4 2 1,5-4 20,-4 2 0,0 1 2,-3-4 1,3 3 119,0-3 0,0 3-136,-3-4 1,3 4 8,0-3 0,0 0-129,-3-3 1,0 0 10,0 0 1,0 0 17,0 0 0,3 3-52,0 0-244,0 0 282,-3-3-35,0 0 279,0 0-186,0 4 239,0-3-146,0 3 1,-1-1-13,-2 3-61,2-2-178,-3 4 83,4-7 78,0 7 24,0-3 0,-1 4-56,-2 0 318,2 0-96,-3 0 103,4 0 439,0 0-773,-4 0 209,3 0-73,-3 0-3,4 4 18,0-3 69,0 3 25,0 0-79,0-3 0,3 4 86,0-2 0,4-2-150,-1 2 1,1 0 49,-1 0 1,2-2-50,-2 2 0,2-2 16,1-1 0,1 3-7,2 0 0,-1 0-21,1-3 1,-2 0-77,-1 0 1,0 3-490,0 0 367,0 0 0,-1-2 453,-2 2-130,2-2-426,-3 3 118,0-4 88,3 0 71,-7 0 0,4 0 13,-2 0-40,-2 0 1,4-3 14,-2 0 1,-2-1-262,2 1 146,-1 2-68,-2-3 239,0 4 519,0 0-582,-5 4 0,4-2 23,-2 4 1,-1-3 136,1 3-62,-4 0 0,3 3 6,-2 0 1,-1 0-60,4 0 0,-3-3-14,3 0 1,-3 0 81,3 3-177,-4 0 0,3 1 37,-2-1 0,1-1-151,2-2 191,2 2 0,-3-3-44,4 4 192,0-4-182,0 3 328,0-3-216,0 4 0,1-3-5,2 0 1,-1-4-8,4 1 1,-3-1 0,3 1 0,-3-2-11,3 2-22,0-2 1,3-1-108,0 0 0,-3 0 96,0 0 0,-3 0-345,3 0 89,0 0 201,4 0 1,-1-3 12,0 0 0,-3-1 0,0 1 0,-3 2-41,3-2 38,0-2 1,2 3-4,-2-4 0,-1 3 23,-2-3 1,-1 4-37,4-1 0,-3-1 12,3 1 1,-3-1-13,3 1 0,-3 1-21,3-4 1,-4 3-75,1-3 30,2 4 51,-4-6 0,4 4-251,-2-2 259,-2-3 0,4 4-142,-5-4 0,0 3-33,0 0 154,0 0 0,0 0-34,0 0 72,0 4 1,0-3 9,0 2 0,-2 2 241,-1-2 47,2 2-165,-3 1 0,3-3-85,-2 0 33,2 0-234,-3 3 119,0 0 1,3-1 16,-2-2 1,1 2 12,-1-2-21,2 2 88,-3 1-101,0 0 161,3 0 1,-4 0-106,2 0 61,2 0 1,-4 3-1,2 0-5,2 4-38,-3-2 1,1 4-3,0 0 1,0-3-39,3 0 1,-3 0 43,0 3 1,0-3 82,3 0 1,0 1-86,0 2 0,0-3 87,0 0 1,0 0-15,0 3 0,0-3 98,0 0 4,0 0 16,0 3-119,0 0-7,4 0 0,-2-4-110,4-2 0,-3-2 60,3-1-126,0 0 66,3 0 12,0 0 1,0 0-36,0 0 0,-3-3-100,0 0 0,-4-4-79,1 1 1,2 1 72,-2-1 1,1 3 52,-1-3 0,-2 3 22,2-3 0,-2 3 64,-1-3 0,0 3-32,0-3 1,0 0 29,0-3 1,0 3-28,0-1 0,0 1-41,0-3-72,0 0 1,0 0 30,0 0 99,0 4-33,0-3 134,0 7 1,0-4-115,0 2 214,-4 2-161,3-3 97,-3 4 1,3 0-26,-2 0-32,2 0 182,-3 0-186,4 0 489,-5 0 23,4 0 31,-3 0-414,4 4 0,0-2 116,0 4-128,0-4 169,0 6-382,0-3 106,0 4 1,1-1 174,2-2 1,3 1-87,3-4 0,0 3 88,0-3 1,0 4-50,0-4 1,4 3 5,2-3 0,-1 1-187,1-1 0,-1-2 113,2 2 0,1-2-82,-2-1 0,2 0 76,1 0 1,-3 0-259,0 0 0,-3 0-107,4 0 0,-4 0-117,3 0 0,-4 0-239,1 0 232,-2 0 1,-1-1-1693,0-2 880,-4 2-930,-1-7 2142,-4 3 0,-4-4 0,-1-1 0</inkml:trace>
  <inkml:trace contextRef="#ctx0" brushRef="#br0" timeOffset="1144">1181 82 7661,'5'0'391,"-1"0"1,-1-1 251,0-2-182,0 2 417,-3-3 145,0 4 828,0 0-916,0-4-413,0 3-97,0-3-176,0 4 141,0 0-357,-4 0-171,3-4 29,-3 3 31,0-3 0,3 5-202,-2 2-145,-2-2 281,4 7 1,-6-3 101,4 4 0,0-3 109,3 1 0,-3-4-54,0 3 191,0 0-178,3 3 7,0 0 1,1-3-131,2 0 130,-2-4-87,7 2 53,-3-4 0,1 0-38,0 0 1,-3 0 9,3 0 14,-4 0 1,5-1-56,-4-2 1,1-1-9,-1-2 0,-2-2-515,2 2 362,-1-2 0,-2-1-621,0 0 555,0-1 0,-2 2-289,-1 2 1,1-1 120,-4 4 0,3 0 19,-3 3 0,3 1 446,-3 2 0,-4 2 0,-4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1:45.487"/>
    </inkml:context>
    <inkml:brush xml:id="br0">
      <inkml:brushProperty name="width" value="0.04274" units="cm"/>
      <inkml:brushProperty name="height" value="0.04274" units="cm"/>
    </inkml:brush>
  </inkml:definitions>
  <inkml:trace contextRef="#ctx0" brushRef="#br0">509 64 7985,'1'-5'-482,"2"2"0,-2 1 635,2-1-87,-2 2 0,2-5 1,1 4 223,1-1-162,-3 0 128,6-1 1,-6 3 83,4-2 351,-4-2 79,2 4 87,0-3-226,-3 4 217,3 0 138,-4 0 580,0 0-972,0-4 118,0 3-423,0-3 1,-1 1-46,-2 0 1,1 0-93,-4 3 0,0 0 13,-3 0 1,0 0-209,0 0 0,-2 4 61,-1 2 0,1 2-292,-4 1 1,3 4 173,-3 3 0,3-2-81,-3 1 0,1-1 41,-1 1 0,-3 5 101,3-2 0,-2 3 53,-1-3 1,-3 3-37,0 0 1,0 0 109,2-3 0,4 0-82,0 1 0,4-4 41,-1 0 1,3-4-24,3 1 0,1-5-99,2-1 52,2 0 0,-3 0-191,4 0 28,0-4 1,3 3-12,0-2 214,4-2-70,-2 7 0,4-7 171,0 2 1,0-2-58,0-1 1,0 0 50,0 0 0,0 0-71,0 0 0,2 0 27,1 0 0,-2-3-44,2 0 1,-2-3-17,-1 3-176,0-4 1,-1 5 46,-2-4 35,-2 4 167,-4-2 275,0 4-358,0 0 13,-4 4 1,-2 1-65,-6 4 1,1 1-125,-4 2 1,1 0 24,-1 3 1,-3-1 133,3 1 0,-2 2-133,-1-2 0,0 2 87,0 1 0,0 1-17,-1-1 1,4 3 37,0 0 1,3 0 52,-3-3 1,4 4 78,-1-1 1,2-1-120,1-5 0,4 1 68,2-4 0,-1 1-67,1-1-158,0-2 1,3 4 77,0-5 0,1-3 42,2 0 0,-1-3 26,4 3 0,0-4 0,3 1 1,0 1 152,0-1 0,0 3 30,0-3 1,0 1 32,0-1 1,4-2-94,2 2 1,3 1 13,0-1 1,0 0-4,0-3 1,4 0-50,2 0 1,3-1-2,0-2 0,-2 1-121,2-4 1,-5 3-13,6-3 0,-6 1 59,2-1 0,-1-2-47,1 2 0,2-1 71,-1 1 0,-2-2-37,1 2 1,-3-2 14,3-2 1,-3 4 18,0 0 1,-5 0 41,-1-3 0,0 0 137,3 0 1,-4 0-120,-2 0 1,2 0 111,-2 0 1,0 0-184,-3 0 1,0 0 75,0 0 1,0-1-102,0 1 0,0 0 50,0 0 0,-3 1-48,0 2 0,-4-2 8,1 2 1,1 1-136,-1-1 1,0 0 71,-3-3 0,0 3 62,0 0 1,0 0-51,0-3 1,0 0 39,0-1 0,0 4 53,0 0 0,-3 0-52,0-3 0,-4 0 105,1 0 0,1 3-50,-1 0 0,0 0 10,-3-3 1,3 1-93,0 2 1,0-2 44,-3 2-23,0-2 0,0-1 35,0-1 0,0 4 24,0 0 1,-1 4-9,1-1 1,0 2-1,0 1 1,0 0-10,0 0 1,0 0 6,0 0 0,0 0-74,0 0 1,3 4 68,0 2 0,1-1-68,-1 1 0,-1 1 49,4 2 1,-4 0 19,4 0 0,0 0 28,3 0 0,-3 0 103,0 0 1,0 4 23,3 2 0,0-1-75,0 1 0,1 1 30,2 2 1,-1-3-45,4 0 0,1-1-3,2 1 0,0 1 18,0-4 1,1 1-105,2-4 1,-2 0 67,2 0 1,1 0-61,-1 0 0,3 0 25,-3 0 0,2 0-9,-2 0 0,-2-3 121,2 0 1,-2-1-92,-1 1 0,-1-1-36,-2-2 0,2-2 76,-2 2-50,2-2 1,1-1-19,0 0 1,-3-1-1,1-2 1,-4 1 71,3-4 0,-4-1 0,1-5 0,-2 1-74,-1-4 1,3 1-3,0-1 1,0-3-86,-3-1 0,0 0 69,0-5 1,-3 4-178,0-1 1,0-1 8,3 0 0,-3 1 13,0 3 0,-3 3 92,3 0 1,-4 1-21,4-1 1,-3-2-169,3 1 1,-3-1 102,3-1 0,-1 0-66,1 0 0,1 0 46,-4 0 0,3-1 19,-3 1 1,3 0 68,-3 0 1,3 4-20,-3 2 0,1-1 153,-1 1 0,-2 1-106,2 4 1,1 0 120,-1 4 1,3 0-14,-3 3 1,3 0 145,-3 0-159,0 0 1,-1 0 164,1 0-272,4 0-8,-2 0 21,4 4 17,-4 1 1,3 1 69,-2 1 1,2-4-38,1 3 0,0-3 108,0 3 0,0-3-70,0 3 1,-3 0 153,0 3 1,0-3-51,3 0 0,0 0-30,0 3 1,0 1 24,0 2 1,1-1 9,2 4 0,2-2 100,4 2 1,-2 0-81,2 3 0,-1 3 65,4 0 1,-1 0-56,1-2 0,-2 0-146,2 2 0,1-1 38,-1 4 1,3-4-155,-3 2 1,5-3 106,-2-1 0,-1-3-47,1 0 1,-3-4-315,3 1 0,-4 1 144,1-1 1,-2 1 305,-1-4 0,1 0-95,-1 0 0,0 0-1,0 0 0,-3 0-42,0 0 0,-3 0 110,3 0 1,-3-3 69,3 0 1,-3-1-143,3 1-193,-4 2 253,2-7-258,-4 4 169,4-5 301,-3 0-157,3-5 1,-4 0-30,0-4 1,0 3-4,0 0 0,0 0 18,0-3 1,0 0-127,0 0 1,0 0 87,0 0 1,0 0-119,0 0 1,0 0 102,0 0 0,0-4-155,0 1 0,0-1 10,0 1 0,0 2-90,0-2 0,-3 2 122,0 1 1,0-1-115,3-2 64,0 2 0,0-3-11,0 3 138,0 1 0,0 0-150,0 0 211,0 4 0,0 0 62,0 2 185,-4 2-173,3-3-36,-3 4-78,0 4 0,3-2 55,-2 4-2,-2 0 0,4 0-5,-2 0 91,2-4 0,1 3 11,0-2-23,0-2-149,0 3 15,0-4-32,0 0 63,4 0 1,-2 0-83,4 0 0,0 0 49,3 0 1,0 0 41,0 0 0,3-3-37,0 0 0,2-3 2,-2 3 1,-1-4-19,4 1 1,-4 1 3,1-1 0,2 0-51,1-3 1,-1 3 60,1 0 0,-2 0-172,2-3 1,-3 3 38,3 0 1,-4 1-26,1-1 0,-5 2-105,-1 4 69,0-4 73,-1 3-42,-1-3 364,-4 4 0,0 1-89,0 2 1,0-1 67,0 4 0,-3-3-45,0 3 0,-3-3-131,3 3 0,-3 0 11,3 3 0,-4 0-20,1 0 1,1-2 16,-1 2 1,1-2-12,-1 5 0,-2-1-86,2 1 0,1-1 29,-1 1 0,3 1 12,-3-1 1,1 3 24,-2-3 0,2 0-7,2-3 0,2 0 8,-2 0 0,-1 0-63,1 1-16,0-1-13,3 0-136,0 0 177,0 0 88,0-4-101,0-1 79,0-4 17,0 0-2,4 0 1,-2 0 5,4 0 0,-1-1 230,1-2-251,3-2 0,-4-4 15,4 0 0,0 0-182,0 0 1,0-4 105,0 1 1,0-1-83,0 1 1,0 2 99,0-2 1,1-1-16,2 1 0,-2-3 10,3 3 1,-3-5 19,-1 2 0,3 1 64,0-1 1,-1 1-80,-5-1 0,2-1 57,-2 4 0,1-2-34,-1 2 1,1 2 4,-4-2 1,3 2 9,-3 1 1,0 3-4,-3 0 1,3 3 198,0-3-127,1 4 340,-4-2-212,0 4 239,0 0-256,-5 0-306,4 4 1,-6 1 58,4 4 1,-3 0 34,3 0 1,-3 1 208,3 2 0,-3-2-107,3 2 1,-1 2 27,1-2 1,1 3-61,-4-3 0,4 3 178,-1-3 0,2 4 77,1-1 0,0-1-121,0 2 1,0-2-83,0 1 1,0 1-77,0-4 1,1 1-51,2-1 1,2-2 80,4 2 1,-3-3-89,0-2 1,0 1 88,3-2 1,0-1-151,1 1 0,-1-3 39,0 3 1,0-3-58,0 3 0,3-4 108,0 1 0,0-2-6,-3-1 0,0 0-85,0 0 0,0 0 79,0 0 0,1-4-27,-1-2 1,-1-2 19,-2-1 1,2-3-177,-2 0 0,2-1 92,1 4 1,-1-3 91,-2 0 0,2-4-48,-2 1 1,1 1 2,-1-1 1,2 0-28,-2-4 1,1 1 14,-1 0 0,2 3-58,-5 0 1,3 1 70,-3-1 0,0-2-7,-3 1 0,1 2-15,2-1 1,-2 0-13,2-3 1,-2 0 56,-1 0 0,0 3 14,0-1 1,-3 4-15,0-3 1,-1 4-24,1-1 0,1 2 86,-4 1 1,3 1-3,-4 2 9,1-2-22,-3 7 1,0-3 95,0 4 1,0 0-92,0 0 1,3 1 14,0 2 0,1 2 4,-1 4 0,-1 0-10,4 0 1,-3 1 77,3 2 1,-1-1-79,1 4 1,2 0 200,-2 4 1,-1-1-72,1 0 1,0 3 47,3 0 0,0 4-74,0 0 0,0-2 16,0 1 0,0-1 101,0 1 0,0-1-83,0-5 1,1 0 12,2 0 1,-1 0-37,4 0 0,0 0-135,3 1 1,0-4-7,0 0 1,0-4-86,0 1 1,1-1 101,2 1 0,-2-2-82,2 2 0,-1-5-266,-2-1 0,0-3 115,0 3 1,0-4 20,0 1 0,0-1 102,0-2 1,0 0 118,0 0-117,0 0 0,0-4 27,0 1 1,-3-3 36,0 3 0,-1-4 28,2 1 1,1-2-133,-2-1 1,1 0 71,-1 0 0,1 0-23,-4 0 1,3 0 28,-3 0 0,3 3-39,-3 0 0,3 0 10,-3-3 0,1-1-4,-1 1 1,-2 0-16,2 0 1,1 0-1,-1 0 1,0 0 91,-3 0 1,3 3-67,0 0 0,0 0-8,-3-3-1,0 0 12,0 0 1,0 0-49,0-1 1,0 4 45,0 0 0,0 0-9,0-3 0,-3 3 48,0 0 1,-4 3 97,1-3 0,-2 3-29,-1-3 0,-3 4-87,0-1 0,-3 2 159,3 1 0,-5 0-74,2 0 1,-1 1 86,1 2 1,-2 2 13,2 4 0,1 0 63,-1 0 1,3 0-66,-4 0 1,5 3-57,-1 1 0,2-1-15,1-3 0,0-1 26,0-2 0,1 2 94,2-2 1,-1-1-104,4 1 1,-3-3 322,3 3-231,0-4 41,3 6-162,0-7-180,0 3 1,4-5 247,2-2 0,3-2-51,3-4 1,2-3-72,4 0 1,1-4 82,2 1 1,0-4 18,3-2 1,0 1-52,3-4 0,3 0 19,1-3 0,-1-1-554,-3 1 1,1-3 236,3 0 1,-6 0-803,2 6 0,-6 2 448,0 4 0,-5 1-13,0 2 1,-8-1-211,1 3-760,-6 1 1594,1 3 0,-12 0 0,-2 0 0</inkml:trace>
  <inkml:trace contextRef="#ctx0" brushRef="#br0" timeOffset="408">1423 118 7771,'-5'0'646,"1"0"960,4 0 1286,0 0-2801,4 0 1,-2 0 367,4 0-455,-4 0 0,3 0-354,-2 0-512,-2 0 305,3 0-540,0-4 1097,-3 3 0,-1-7 0,-5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4:59.475"/>
    </inkml:context>
    <inkml:brush xml:id="br0">
      <inkml:brushProperty name="width" value="0.04274" units="cm"/>
      <inkml:brushProperty name="height" value="0.04274" units="cm"/>
    </inkml:brush>
  </inkml:definitions>
  <inkml:trace contextRef="#ctx0" brushRef="#br0">183 28 7984,'5'-2'-121,"-2"-1"44,-2 2 238,-1-3-188,0 0 275,0 3 61,4-3-3,-3 4 56,3-4-40,-4 3-15,0-3 45,0 4 132,0 0 0,0 4-350,0 2 0,-4 2-48,-2 2 0,0 0-26,-4 2 1,3-1-20,-5 4 0,2-1-106,1 1 0,0 2-73,0-2 0,1-2 125,2 0 1,-2 0-75,2-1 0,1 0 52,-1-3 1,4-3-46,-1 0 0,1-3 16,-1 3 43,2-4-88,-3 2-9,4-4-10,0 0 101,4 0 0,-2 0 162,4 0 0,0 0-49,3 0 0,0 0-39,0 0 0,3 0-7,0 0 0,3 0 16,-3 0 0,1-3-70,0 0 1,-3-1-16,2 1 0,-2 2-246,-1-2 1,-3 2-106,0 1-99,-4 0 139,2 0-599,0 0 104,-3 0-45,3 0 613,-4 0 1,1 0 266,2 0 0,-2 0 0,3 4 0,-4 1 0</inkml:trace>
  <inkml:trace contextRef="#ctx0" brushRef="#br0" timeOffset="468">344 45 9502,'-5'0'650,"1"0"0,4 4-664,0 2 1,-4 3-30,-2 3 0,1-1 139,-1 4 0,0 0-85,-4 3 0,1 1 14,0-1 1,0 0-61,0 0 0,0 0 69,0 0 0,0 0-12,0 1 0,1-4-196,2 0 0,-2-1 66,2 1 1,-1-1-188,1-2 0,-2-2-28,5 2 0,-3-2-14,3 0 0,0-4 73,3 0 1,-3-3-407,0 3 128,0-4-228,3 2 770,0-4 0,1 0 0,2 0 0,-2-4 0,7-5 0,-3-5 0</inkml:trace>
  <inkml:trace contextRef="#ctx0" brushRef="#br0" timeOffset="1802">408 418 7881,'0'5'0,"-1"-1"-268,-2-4-229,2 4 464,-3-3 1,3 4 214,-2-2-24,2-2 19,-3 3-6,4-4 3412,0 0-3199,0-4 0,3-1-137,0-4 0,4-3-33,-1-1 1,2-2-19,1 3 1,4-4-34,-1 1 1,3-2-144,-3-1 0,4 0 90,-1-1 0,-1-2-207,1 0 0,0-1-8,4 1 0,-5 2-170,-2-3 1,1 6-11,-1 1 1,-3 4 99,-3-1 0,-3 3-690,3 3 102,-4 2-129,2 4-4,-4 0-57,0 0 0,0 4 219,0 2 744,0 2 0,0 1 0,0 0 0</inkml:trace>
  <inkml:trace contextRef="#ctx0" brushRef="#br0" timeOffset="2428">662 217 7858,'-5'-4'1241,"-3"3"-920,7-7 0,-3 6 92,4-4 0,3 3-327,0-3 1,4 3 125,-1-3 0,2 4-131,1-1 0,1-1-23,-1 1 1,3 0-107,0 3 0,0-3 145,-3 0 0,0 0-147,0 3 32,0 0 0,-3 3-156,0 0 1,-4 1 37,1-1 0,-2-1 157,-1 4 1,-1-3 28,-2 3 0,-2 0-46,-4 3 1,-3 0 3,0 0 0,-4 3 16,1 0 0,1 0 2,-2-3 0,5 0 51,-1 1 0,2-4-3,1 0 0,1-3-11,2 3 9,2-4-191,4 2 65,0-4 0,1 0-134,2 0 1,2 0 155,4 0 1,0 0 30,0 0 0,0 0-18,0 0 1,4 0 15,-1 0 1,-3 0-12,-3 0 1,0 0-2,3 0 0,-3 0-64,0 0 60,-4 4-27,6 1 1,-7 4 43,2 0 1,-3-1 85,-3-2 0,-1 2-61,-2-2 1,-5 2 93,2 1 1,-2 0-94,2 0 0,-3-3 4,-1 1 1,0-2-12,1 1 0,2 1-10,-2-4 0,0 1-27,3-1 0,-2-2-27,5 2 1,1-2-327,-1-1-32,4 0-522,-6 0 110,7-4 1,1-1 317,6-4 1,2 3-194,1 0 692,0 0 0,4-4 0,1 1 0</inkml:trace>
  <inkml:trace contextRef="#ctx0" brushRef="#br0" timeOffset="2869">989 245 7903,'-4'-5'-178,"-2"2"-122,2-2 1,-1 1 743,2-2 1100,2-2-825,-7 3-409,7 0-368,-7 1 1,3 4 79,-5 0 0,1 0-152,0 0 1,0 4 16,0 2 1,-3 2 9,0 1 0,0 0 108,3 0 1,0 4-110,0 2 0,-3 0 121,-1 0 1,2 0-6,5 3 0,-1-1 77,4-2 0,0-1-71,3-2 1,0-2-55,0 3 1,1-4 12,2-3 1,-1 1-8,4-4 1,0 0 42,3-3-19,1 0 129,3 0 1,-1-4-82,0-2 1,0-2 105,-6-1 0,2 0-111,1-1 1,-3-2 15,0 0 0,-3-1-70,3 1 1,-4 1-139,1-4 1,-2 3 108,-1-3 0,0 3-151,0-4 0,0 4-346,0-3 0,-3 4 230,0-1 0,-3 5-764,3 1 466,-4 4 611,2-2 0,-4 4 0,0 0 0</inkml:trace>
  <inkml:trace contextRef="#ctx0" brushRef="#br0" timeOffset="3298">889 508 7902,'-3'6'-150,"0"0"-222,-4-4 920,6 6 1037,-7-7-609,7 4-229,-3-5-408,4 0 1,3-5-55,0-1 0,4-2-123,-1-1 0,5-1-12,1-2 0,1 1 27,-1-4 1,-1-1-45,5-5 1,-1 0-147,3-3 1,0 3-86,0-3 0,-2 3-276,2-3 1,-4 3 60,4 0 0,-3 2-40,0 1 0,1 1-184,-4 2 1,0-1 68,-3 3 1,0 2-193,0 5 0,-1-2-252,-1 2 392,1 2 0,-7-1 520,2 2 0,-2 2 0,-1 1 0,0 5 0</inkml:trace>
  <inkml:trace contextRef="#ctx0" brushRef="#br0" timeOffset="3747">1161 254 9015,'9'0'809,"0"0"-785,0 0 232,1 0-390,-5 0 183,-1 0 0,-4 1 40,0 2 0,0-1-61,0 4 1,-1 0-7,-2 4 0,-2-1-54,-5 0 1,1 0 83,0 0 1,0 1-135,0 2 1,1-2 64,2 2 1,-2 1-18,2-1 1,-1 0 49,1-2 0,1-1-12,2 0 0,2 0 8,-2 0 0,2-3 23,1 0-3,0 0 0,1 3-15,2 0 0,-1-3-139,4 0 0,0-4 84,3 1 1,0 1-215,0-1 1,0 0 10,0-3 0,-2 0-5,2 0 0,-2-1 6,5-2 0,-4 1-237,-2-4 1,0 1-45,3-1 1,-1-2 520,-2 2 0,2-2 0,-3-1 0</inkml:trace>
  <inkml:trace contextRef="#ctx0" brushRef="#br0" timeOffset="4168">1379 300 7859,'0'-5'131,"0"-3"0,0 6 514,0-5-420,0 5 38,0-2-255,-4 4 0,-1 0 46,-4 0 0,3 1-124,0 2 1,-3 3-1,-3 3 1,-1 3 109,4 0 1,0 1-38,0-1 0,0-2 2,0 2 0,3 1 52,0-1 0,4 0 27,-1-2 1,2-1 13,1 0 1,0-3-94,0 0 1,0-3 1,0 3 0,3-3 136,0 3-95,4-4 0,-2 2-47,4-4 0,0 0-13,0 0 1,0 0-12,0 0 1,1-3 4,-1 0 1,-3-4 6,0 1 1,-3-2 7,3-1 0,-4 3-4,1 0 0,1 0-142,-1-4 1,0 1 87,-3 0 1,0 0-141,0 0 1,-3 0 103,0 0 0,-4 0-360,1 0 1,-2 1 5,-1 2 0,0 2-467,-1 4 918,1-4 0,-4 3 0,-1-3 0</inkml:trace>
  <inkml:trace contextRef="#ctx0" brushRef="#br0" timeOffset="4711">1469 290 7417,'5'0'952,"0"0"-764,-2 0 0,-1-3-13,4 0 0,0 0 8,3 3 0,-3 0-112,0 0 1,0 0 236,3 0-286,0 0 1,0 0 113,0 0 0,-4 1-144,-2 2 1,-2-1 40,-1 4 1,3 0-47,0 3 0,1 0 20,-4 0 0,-4 0-74,1 0 1,-4 3-38,1 0 0,-2 0 63,-1-3 0,0 0-139,0 1 1,0-1 101,0 0 1,1 0 31,2 0 0,-2-3 21,2 0 1,-1-3-23,1 3 29,-2-4 33,3 2 1,-2-4 216,1 0-142,4 0-9,-2 0 0,4-4-61,0-2 0,1 1 2,2-1 1,1 3 62,2-3 1,3 4 3,-3-1 1,-1 2-25,1 1 1,0-3-2,3 0 0,-3 0-167,0 3 189,0 0-613,3 0 276,0 0 1,-3 3 14,0 0 1,-3 0-25,3-3 0,-4 1-140,1 2 0,-1-2-368,1 2 2,-2-2 766,7-1 0,-7 4 0,3 1 0</inkml:trace>
  <inkml:trace contextRef="#ctx0" brushRef="#br0" timeOffset="5119">1733 336 7848,'-1'-6'-392,"-2"0"0,2 3-225,-2-3 1080,2 4 1,0-5 142,-2 4-379,2 0 1,-4 3-88,2 0 1,1-3 173,-5 0-199,1 0 0,-3 6-7,0 0 1,0 3 38,0-3 0,1 4 7,2-1 0,-2 2-109,2 1 0,1 0 59,-1 0 0,3 0-80,-3 0 1,4 0 41,-1 0 1,2 0-84,1 1 1,0-1 51,0 0 1,0-3-216,0 0 147,4 0 0,0 0 62,2 0 1,2-4-190,-2 1 0,-1-2 39,1-1 210,0 0 0,3 0-132,0 0 1,0-4-86,0-2 0,-3-2 67,0-1 0,-1 0-101,2 0 1,0-2-187,-4-1 1,0 2 76,-3-2 0,0-1-278,0 1 1,-1-3-29,-2 3 577,-2-4 0,-9 2 0,0-5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4:15.827"/>
    </inkml:context>
    <inkml:brush xml:id="br0">
      <inkml:brushProperty name="width" value="0.04274" units="cm"/>
      <inkml:brushProperty name="height" value="0.04274" units="cm"/>
    </inkml:brush>
  </inkml:definitions>
  <inkml:trace contextRef="#ctx0" brushRef="#br0">28 319 9015,'5'1'-44,"-2"2"1,-1-1 19,1 4 0,-2-3 17,2 3 1,-2-3 1,-1 3 1,0-3 6,0 3 0,3-3 0,0 3 1,0-3-24,-3 4-17,0-5 38,0 6 1,0-6-9,0 4-24,0-4 22,0 6 6,0-7 1,0 4-21,0-2 0,-1-2-27,-2 2 18,2-2 1,-3 0-48,4 2 96,0-2-29,-4 3 8,3-4 0,-6 1 43,4 2 20,0-2-12,3 3 12,-4-4-37,3 0-13,-3 0 0,3 0-28,-2 0 37,2 0-57,-3 0-21,4 0-13,0 0 25,-5 0-18,4 0 17,-3 0-14,4-4-44,0 3 58,0-3-44,0 4 78,0-4 0,0 2-13,0-4-41,0 4 35,0-6 1,1 4 10,2-2-2,-2 2 37,4 0-50,-5 3 220,0-3-139,0 4 18,0 0-35,0-4 0,1 3 7,2-2 1,-2 0-10,2 0 2,-2 2-46,-1-3 1,1 3 37,2-2-55,-2 2 34,3-3-8,0 0 7,-3 3 0,3-7 4,0 7 1,-3-4 0,2 2 0,-2 2 0,-1-3-71,0 0 0,0 2-92,0-4-328,0 4 393,0-6 0,0 6-335,0-4 433,0 4 0,0-2 0,0 4 0</inkml:trace>
  <inkml:trace contextRef="#ctx0" brushRef="#br0" timeOffset="1487">36 308 8452,'0'5'129,"4"3"0,-3-6-135,2 4 0,1-3 3,-1 3 0,1-4-50,-1 1-13,-2 2 1,6-3 84,-4 4 0,1-4-34,-1 1-10,-2-2 13,7 3 1,-6-3 3,4 2 0,-4-1 68,6-2-55,-7 0 63,7 0-51,-3 0 164,0 0-167,3 0 1,-6 0 31,5 0-4,-5-5-26,2 4 1,-3-3-6,2 4 0,-2-1-8,2-2 1,-1 2-12,1-2 1,-2 1 29,2-1-74,-2 2 7,-1-3 18,0 0 1,1 2-65,2-4-165,-2 4 167,3-6 1,-4 6 57,0-4 1,1 4-293,2-1 203,-2-2-236,3 4 182,-4-7 0,1 7-499,2-2 673,-2 2 0,3-3 0,-4-1 0</inkml:trace>
  <inkml:trace contextRef="#ctx0" brushRef="#br0" timeOffset="6761">163 300 9087,'0'5'-233,"0"-1"229,0 0 1,0-2-12,0 4 21,0-4 7,0 6-19,0-7 17,0 7 4,0-7 1,0 4 2,0-2 0,0-2-15,0 3 1,1-4 2,2 0-27,-2 4 26,3-3 1,-3 3-31,2-4 0,-2 1 9,2 2 4,-2-2 1,0 4 8,2-5 1,-2 0 0,4 0-2,-2 0-1,-2 0 18,3 0-16,0 0 73,-3 0-69,3 0 1,-3 0 2,2 0-5,-2 0-2,3 0-90,-4 0-18,4 0-14,-3 0 99,3-5 0,-1 3-17,0-4 14,0 4-5,-3-6-7,0 7 0,1-6 0,2 4 1,-2-1-81,2 1-36,-2 2 1,-1-4-326,0 2 215,0 2 0,1-6-362,2 4 629,-2 0 0,3-1 0,-4-1 0</inkml:trace>
  <inkml:trace contextRef="#ctx0" brushRef="#br0" timeOffset="9345">244 309 7109,'-5'0'619,"1"0"-409,4 0 137,0 0-481,0 4 185,0-3-32,0 3 31,0-4-16,0 4-3,0-3 1,1 6 12,2-4 28,-2 0-49,3 1 0,-4-2 23,0 4-32,0-4-13,4 6 0,-3-6 19,2 4-7,-2-4-28,-1 3 0,3-4 33,0 2-62,1-2 47,-4 3-4,0-4 0,1 0 2,2 0-1,-2 0 24,3 0-12,-4 0 1,1 0 97,2 0-88,-2 0-2,3 0 19,-4 0 1,4 0-15,-3 0 1,3-1 27,-4-2-28,0 2 1,1-5 27,2 3-35,-2 2 1,3-4 0,-4 2 1,0 1-16,0-4 2,0 4-8,0-2 1,1 1 10,2 0-5,-2 0-19,3 3 2,-4 0-9,0 0-55,0-4 29,0 3-6,0-3-11,0 4 269,0 0-144,4 0 19,-3 0-44,3 0 0,-3 0 49,2 0-64,-2 0 24,3 0-45,0 0 12,-3 0 0,4 0 9,-2 0 25,-2 0 3,3 0 19,0 0 11,-3 0 7,7 0-69,-7 0 0,4 0 19,-2 0-40,-2 0-12,3 0 6,0 0-15,-3 0 22,7 0 0,-7-1-26,2-2 18,3 2 10,-5-3-23,3 0 20,0 3-2,-3-3 6,3 4 0,-4 0-75,0 0 23,4 0-11,-3 0 41,3 0-4,-4 0 9,0-4-2,0 3 308,0-3-175,0 4 284,0 0-411,0 4 25,-4-3 0,3 4-23,-2-2 15,2-2 1,-2 4-11,0-2 16,0-2 0,3 4-10,0-2 1,-1-2 4,-2 2 1,2-1 10,-2 1-9,2-2 0,1 4-9,0-2 1,-2-2-13,-1 2-13,2-2 24,-3 3-201,4-3 183,0 3 5,0-4 0,0 1-6,0 2-3,0-2 16,4 4 1,-3-4 2,2 2 1,0-2 23,0 2-23,-2-2 1,4-1-37,-2 0 34,-2 0 0,4 0-3,-2 0 0,-1 0-77,4 0 39,-4 0 1,3 0-30,-2 0 54,-2 0 1,4 0 15,-2 0 1,-2 1-76,2 2 45,-2-2 1,0 3 11,2-4-2,-2 0 7,3 0 11,0 0 1,0-1-63,2-2 0,2 2-242,-3-3 240,4 0-44,0 3 5,0-8 1,-3 8-119,1-2 0,-4 1-298,3-1-192,-4 2 721,6-7 0,-3 3 0,4-4 0</inkml:trace>
  <inkml:trace contextRef="#ctx0" brushRef="#br0" timeOffset="11721">536 326 8820,'0'5'357,"0"3"-318,-4-7-28,3 7 31,-3-7-30,4 7-73,0-7 1,0 4 43,0-2-9,0-2 28,0 4-2,0-5 142,0 0-122,4 0 48,-3 0-16,3 0 8,0 0-5,-3 0-25,7 0 0,-6 0 40,4 0-35,-4 0 0,5-2-80,-4-1 91,0 2-110,1-3 97,-3 0-108,3 3 78,0-3-15,-3 0-7,3 3 16,0-3 0,-3 3 3,2-2 1,-1 2-3,1-2 4,-2 2-1,3 1 0,-4 0-1,4-4 0,-3 3 0,4-3 0,-2 4 0,-2 0-45,3 0 1,-3 0 35,2 0-69,-2 0 57,3 0 7,-4 0 0,1 0 7,2 0 5,-2 0 22,4 0 15,-5 0 88,0 0-112,4 0-8,-3 0-6,3 0 37,-4 0-2,0 0 9,4 0-26,-3 4-9,3-3 16,-4 3 1,0-4-8,4 0 1,-3 1 12,2 2-2,-2-2-14,-1 3 0,1-4 8,2 0 6,-2 0-19,3 0 1,-3 0 1,2 0-6,-2 0 17,3 0 1,-3 0 22,2 0-14,-2 0 4,3 0 31,0 0-25,-3 0-3,3 0 0,-3 0-22,2 0-8,-2 0 0,4 0-13,-2 0-5,-2 0 19,3-4-10,-4 3-5,4-3 11,-3 4 4,3-4-8,-4 3 0,1-3 0,2 4 1,-2 0-2,3 0-25,-4 0-5,0-4-18,0 3 42,0-3 1,1 4 13,2 0-30,-2 0 0,3 0-7,-4 0 67,0 0-33,4 0-1,-3 0-9,3 0 12,-4 0-1,0 0 15,4 0 4,-3 0-19,4 0 2,-5 0-12,0 0 9,4 0 1,-3 1 12,2 2-3,-2-2-11,-1 3 0,1-4-12,2 0 0,-2 0-36,3 4 20,0-3 1,-2 3-86,4-4 1,-3 1 6,3 2-121,0-2 0,3 3 57,0-4 1,0 0-58,0 0 0,0 0 7,0 0 1,0 0-362,0 0 334,1 0 245,-1 0 0,0-4 0,0-1 0</inkml:trace>
  <inkml:trace contextRef="#ctx0" brushRef="#br0" timeOffset="15385">906 336 5742,'-5'0'245,"1"0"-216,4 0 118,0 0-108,-5 0 119,4 0 8,-3 0-77,4 0 0,-1 3 61,-2 0-11,2 0-14,-3-3 12,4 0 2832,0 0-2904,4 0 1,-3-1 112,2-2 1,1 1 14,-1-4 32,5 4-47,-7-6-98,7 3 0,-6-1-10,4 0 0,-4 3-14,1-3 0,-1 4 38,1-1 61,-2-2-211,7 0 104,-3-4-176,0 0 149,3 0 0,-6 3-7,4-1 77,-4 5-11,2-6 11,0 7 0,-3-4-23,2 2 51,-2 2-75,3-3-18,-3 0 0,4 0-32,-2-2-26,-2-2 34,7 3 0,-7-1-12,2 0 1,1 3-219,-1-3 222,0 4 0,-2-5-55,2 4 1,-2-1 50,2 1-4,-1 2-3,-2-3 4,4 0 44,-3 3 0,3-4 9,-4 2-5,0 2-29,0-7 1,1 6-73,2-5 1,-2 4-42,2-3-19,-2 4 32,-1-6-22,4 3-22,-3-4 57,3 0 1,-4 3 69,0 0 1,0 3-97,0-3 227,0 4-143,4-6 28,-3 7 51,3-3 12,-4 0-10,0 3-58,0-3 1,0 3-233,0-2 146,0 2-184,0-3 202,0 4-26,0-4 54,0 3 16,0-3-7,0 4 206,0 0-91,0-4 1,-1 3-72,-2-2 69,2 2-45,-3 1-5,4 0-29,0 0-13,-4 0 67,3 4-50,-3-3 0,3 4 89,-2-2-82,2-2 0,-3 4 60,4-2 14,0-2 15,-4 7-51,3-7-28,-3 7 0,2-4 62,-1 2-30,2 2-45,-3-3 1,3 3 48,-2-2-75,2 2 46,-3-3 0,3 3 39,-2-2-46,2 2 1,-3-6 1,4 5 1,0-4 33,0 3 0,0-3 1,0 3 0,-3-3-25,0 3 0,0-3 50,3 3 135,0-4-216,0 6-4,-4-3 50,3 4-13,-3 0-70,0 0 1,3-3 54,-2 0 1,2-3-49,1 3 29,0-4 1,0 3-55,0-2 46,0-2 1,-1 4-8,-2-2 9,2-2 1,-3 5-10,4-3 40,0-2 0,0 4-25,0-2 20,0-2-17,0 3 0,0-3-81,0 2 29,0-2-11,0 3-13,0-4-38,0 0 61,0 4-33,0-3 32,0 3 102,0-4 105,0 0-149,0 4 7,0-3 2,0 3-54,0-4-172,0 0 275,4 0-56,-3 4 16,3-3-12,-4 3 5,0-4 36,0 0 8,4 0-46,-3 0 14,7 0-48,-7-4 1,6 2 27,-4-4 0,1 4-46,-1-1 41,-2-2 0,3 3-25,-4-4 7,4 4 0,-3-3-11,2 2 5,-2 2 0,-1-4-17,0 2 2,4 2-6,-3-3-86,4 4 52,-5 0 475,0 0-327,0 4-72,0-3 0,0 4-4,0-2-5,0-2 0,0 4 30,0-2-19,0-2-3,0 3-15,0 0 17,0-3 1,0 4-2,0-2 1,1-2 16,2 2 1,-2-1 4,2 1 44,-2-2-33,-1 7 0,0-6 2,0 4 0,0-3 3,0 3 1,0-3 56,0 3-82,0-4 49,0 6-131,0-3 1,0 1 35,0 0 4,0-4 1,0 3-24,0-2-20,0-2 28,0 4-10,0-5 34,0 4 9,0-3 1,-3 4-40,0-2 23,0-2 1,-1 4-3,1-2 1,-1-2-20,1 2 21,2-2 1,-4 2-43,2 0-8,2 0-54,-3-3 68,0 0-15,3 0 1,-4 0 21,2 0-8,2 0-35,-3 0-2,0 0-40,3 0 57,-3 0 59,0 0-68,3 0 188,-3-4-121,0 3 1,3-3 69,-3 4 16,4 0-57,0 0-4,0-4-201,0 3 177,0-3-3,0 0 1,0 2 10,0-4 1,1 4-5,2-1 0,-2 0 9,2 0 13,-2 2 0,2-4 13,0 2 1,1 2 196,-1-2-105,-2-2-69,7 4-9,-7-3 14,7 0 18,-7 3-44,3-3-12,-4 4 81,4 0 10,-3 0-19,3 0-54,0 0 1,-2 0 54,4 0-11,-4 0 2,7 0 1,-4 0 0,4 0-1,0 0 1,0-3-21,0 0 0,-3 0 0,0 3 0,0-3-78,3 0 1,0 0 71,0 3 1,0-3-45,0 0 1,-3 0-10,0 3 0,1 0-7,2 0 0,0-1-22,0-2 0,-3 2-41,0-2 11,0 2 1,3 1-281,0 0 201,0 0 1,0-3-54,0 0-606,-4 0-166,3 3-542,-7 0 901,3 0 0,-1 1 609,0 2 0,-4 2 0,-4 4 0</inkml:trace>
  <inkml:trace contextRef="#ctx0" brushRef="#br0" timeOffset="16440">926 92 7854,'-6'0'-1061,"0"0"837,4 0 1,-3 3 217,2 0 214,2 0 240,-3-3-296,4 0 1,-2 0 179,-1 0 47,2 0-164,-3 0 296,4 0 2152,0 0-2547,4 0 14,2 0 1,3 0-18,0 0 0,0 0-19,0 0 1,0 0 2,0 0 1,1 0-10,2 0 0,-2 0 20,2 0 1,1 0-97,-1 0 0,5 0 89,-2 0 1,1 0-79,-1 0 0,2 0 11,-2 0 0,-1-3-119,1 0 0,-2 0 47,2 3 0,-4 0-170,1 0 1,-2 0 45,-1 0 2,0 0 1,0 1-347,0 2 64,-4-2-66,3 3 240,-3 0 1,1-3-130,0 2 0,-3-2-293,4-1-78,-1 0 768,3 0 0,0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3:31.940"/>
    </inkml:context>
    <inkml:brush xml:id="br0">
      <inkml:brushProperty name="width" value="0.04274" units="cm"/>
      <inkml:brushProperty name="height" value="0.04274" units="cm"/>
    </inkml:brush>
  </inkml:definitions>
  <inkml:trace contextRef="#ctx0" brushRef="#br0">118 127 9539,'-5'0'1558,"1"0"-1146,4 0 3907,0 0-4089,0 4 0,0-3-62,4 4 0,-2-5 12,4 0 0,-3 1-34,3 2 0,-3-2 192,3 2-96,-4-2 27,6-1-238,-3 0 60,4 0 0,-3 1-104,0 2 117,-4-2-245,7 3 186,-8-4-36,7 0 0,-6 0-103,4 0 115,-4 0 1,3 0 93,-2 0-68,-2 0 65,7 0 1,-6 0-21,4 0 18,-4 0-71,6 0 6,-7 0-81,7 0 0,-6 0 49,4 0-85,-4 0 57,2 0-9,0 0-23,-3 0 26,7 0 0,-6 0-36,4 0 24,-4 0 1,3 0 16,-2 0-9,-2 0 66,7 0-12,-7 0-11,8 0 1,-7 0-15,4 0 12,-4 0-4,2 0-3,-4 0-59,4 0 51,-3 0 1,4 0-33,-2 0 0,-2 0 12,3 0 1,-3 0-13,2 0 1,-2-1-34,2-2 50,-2 2 0,0-3-19,2 4 30,-2 0-13,3 0 0,-1-1 64,0-2-53,0 2 7,-3-3-6,0 4 11,0 0 1,4 0 1,-3-2 0,2-1-10,-2 2 0,-1-3 1,1 4-11,2 0 0,-2-1-76,2-2-12,-2 2 22,-1-3-10,0 0 73,4 3 0,-3-4-19,2 2 88,-2 2-76,-1-3 1,0 3 36,0-2 57,0 2-30,0-3 0,0 3-24,0-2-11,0 2 1,0-4-3,0 2-6,0 2-29,0-3 1,0 3 35,0-2-230,0 2 54,0-3 68,0 0 47,0 3 20,-4-7 32,3 7 1,-3-4 9,4 2-63,0 2 39,0-3 0,-3 3 46,0-2-83,0 2-25,3-3 0,-1 4 15,-2 0-13,2-4 52,-3 3 0,3-3-27,-2 4 8,2-4-19,-3 3 34,0-3-13,3 4 23,-3 0 1,3 0 10,-2 0 5,2 0 0,-3-2-20,4-1 6,0 2 72,-4-3-65,3 4 1,-4 0-66,2 0 79,2 0-1,-3 0-3,0 0 2,3 0 4,-3 0 3,0 0 78,3 0-76,-3 0 63,4 0-72,-5 0 1,4 0-11,-3 0-4,0 0-19,3 0 7,-3 0 1,3 0 5,-2 0 0,2 1 0,-2 2 20,2-2 1,0 4-17,-2-5 22,2 0 0,-3 1-9,4 2 0,-1-2 3,-2 2 0,2-2 1,-3 0-2,4 2 48,0-2-45,0 3 20,0-4 1,-1 1-9,-2 2 7,2-2 5,-3 3 1,4-3 37,0 2 4,0-2 3,0 3-24,-4 0-26,3-3 0,-3 4-11,4-2 44,0-2-25,0 3 0,0-3 17,0 2-24,0-2 0,-1 4-27,-2-2-5,2-2 1,-3 4-45,4-2 80,0-2-45,0 3 22,0 0 122,0-3-36,-4 3 22,3 0-36,-3-3 1,4 7-134,0-7 120,0 7-104,-4-7 15,3 7 6,-3-7 0,4 5-6,0-3 13,0-2 1,-1 4 78,-2-2-27,2-2 1,-3 4 176,4-2-197,0-2 0,0 4 78,0-2-81,0-2 1,0 4 1,0-2 0,-1-2-20,-2 2 0,2-1-20,-2 1 4,2-2-1,1 3 1,0-3-4,0 2 13,0-2 30,0 3-23,0 0-2,0-3-66,0 7 29,0-7 0,-3 4 17,0-2 10,0-2 0,3 4 6,0-2-22,0-2 40,0 7 0,0-6 50,0 4 16,0-4-71,0 6 1,0-6 20,0 5-17,0-5 0,0 3 13,0-2-12,-4-2 0,3 4 14,-2-2-59,2-2 30,1 3-3,0 0 1,0-2 1,0 4 0,0-4 3,-5 6 1,4-6-5,-2 4 2,2-4 3,1 6 0,-1-6 0,-2 4 0,2-4 0,-3 6 0,4-6 98,0 4-44,0-4 1,-1 5-28,-2-4 1,2 1 5,-2-1 1,2-1 32,1 4 0,-1-3-4,-2 4-75,2-5 13,-3 6-9,4-7 24,0 7-28,0-7-3,0 3 2,0-4 0,0 1-13,0 2 25,0-2 26,0 3 1,-1-3 44,-2 2 11,2-2-41,-3 3-14,4 0 1,0-2 33,0 4-28,0-4 0,-1 3-70,-2-2 60,2-2 1,-3 4-80,4-2 42,0-2 0,0 4-33,0-2 12,0-2-8,0 3 10,0 0 6,-4-3 46,3 3-36,-3 0 25,4-3-18,0 7 81,0-7 1,0 4-44,0-2 0,-1-2 36,-2 2-51,2-1-2,-3-2 26,4 4 4,0-3-82,0 3 1,0-3 34,0 2-9,0-2 26,0 3 4,-4-4-2,3 0 0,-3 0 8,4 4-9,0-3-63,0 3 43,0-4 0,-1 1-19,-2 2 0,2-2-2,-3 3-1,4-4 1,-3 1 11,0 2 31,0-2-32,3 3 12,0-4-302,0 0 292,-4 0-26,3 0-4,-3 0 111,4 4-52,-4-3 15,3 3-15,-3-4 5,4 0-5,0 0-6,-4 0-3,3 0-126,-3 0 18,4 0-15,0 0 16,-5 0 43,4 0 1,-3-1 15,4-2-15,-4 2 77,3-3-82,-3 4 168,0 0-88,3-4 20,-3 3-51,4-3 10,0 4 1,-1 0-2,-2 0 1,2-1-11,-2-2-70,2 2 65,1-3-111,0 4 0,-1-3-36,-2 0-23,2 0 134,-3 3 1,4-1-83,0-2 107,0 2 17,0-3 0,-3 3 165,0-2-229,0 2 142,3-3 1,0 2-112,0-1 13,0 2 27,0-3 0,0 3-26,0-2 34,0 2 0,0-4-19,0 2 41,0 2 0,0-4-48,0 2 80,0 2-24,0-7-9,0 7 0,0-4-22,0 2 0,0 2-38,0-3-10,0 0-123,0 3 149,0-3-26,0 0 26,0 3-2,0-7 29,4 7 0,-3-4 23,2 2 142,-2 2-167,-1-3 1,0 3 112,0-2-86,4 2 8,-3-3-16,3 4-2,-4 0-21,4 0-15,-3 0-41,3 0-14,-4 0 63,4 0 4,-3 0 1,4 0 18,-2 0 78,-2 0 21,3 0-51,0 0 1,-2 0 83,5 0-61,-5 0 0,3 0 96,-2 0-205,-2 0 71,3 4 1,-3-3-48,2 2 24,-2-2-19,3-1 1,-3 3-2,2 0-14,-2 0 71,3-3-47,0 0 0,-3 1 34,2 2 0,-1-2-9,1 2 23,-2-2 1,3 0-21,-4 2 1,1-2 52,2 2-70,-2-2 0,4-1 14,-2 0 0,-2 0 1,4 3 41,-2 0-43,-2 0 1,4-3 25,-2 0-54,-2 0 1,4 3 52,-2 0 8,-2 0-14,3-3-6,0 0-67,-3 0 0,4 0 68,-2 0-57,-2 4 48,3-3-105,0 3 71,-3-4-9,4 0 114,-1 4 11,-3-3-27,3 3-72,0-4 1,-3 1 31,2 2 14,2-2-57,-4 3-2,3-4 0,-1 1 3,0 2-18,0-2 0,-2 3-22,2-4 29,-2 0 0,3 1-3,-4 2 1,1-2 115,2 2 16,-2-1-59,3-2 1,-3 0-36,2 0 18,-2 0-16,3 0 1,-4 4-129,0-3 133,4 3-180,-3-4 133,3 0-17,-4 0 0,1 0 15,2 0-1,-2 0 5,3 0 2,-4 4 65,0-3 0,1 3-61,2-4 116,-2 0-83,3 0-58,-4 0 37,0 0 1,4 0-21,-3 0 1,3 1-19,-4 2-25,0-2 33,0 3-2,0-4 62,0 0-43,4 0 0,-3 0 1,3 0-10,-4 0 0,0 0-4,4 0 5,-3 0 3,3 0 1,-4 0 1,0 0-1,4 0 0,-3 0-24,4 0-4,-5 0-57,0 0 78,0-4 4,4 3 242,-3-3-131,3 4-65,-4 0-43,0 0 223,4 0-193,-3 0 103,3 0 0,-4-1-86,0-2 299,0 2-307,0-3 3,0 4-22,0 0-296,4 0 203,-3 0-100,3 0 0,-3-3 27,2 0-17,-2 0 55,3 3 90,-4 0 1,1-2-7,2-1 27,-2 2 8,3-3 1,-3 4 19,2 0-53,-2-4 65,3 3-53,0-3-66,-3 0 58,3 3 1,-1-4-25,0 2 43,0 2-2,-3-3 0,1 1 18,2 0 8,-2 0 71,3 3-91,-4-4 0,1 3 13,2-2-13,-2 2-2,3-3-4,-4 3 0,1-3-7,2 4 25,-2-4-20,3 3 32,-4-3 1,1 1-44,2 0 0,-2 0-97,3 3 48,-4 0 0,1-3 48,2 0-15,-2 0-411,3 3 211,-4 0-1904,0 0 1742,4-4-63,-3 3-424,4-3 529,-5 4 1,1 0-696,2 0 224,-2 0-204,3-4 0,-3 3 1025,2-2 0,-2 2 0,3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3:23.994"/>
    </inkml:context>
    <inkml:brush xml:id="br0">
      <inkml:brushProperty name="width" value="0.04274" units="cm"/>
      <inkml:brushProperty name="height" value="0.04274" units="cm"/>
    </inkml:brush>
  </inkml:definitions>
  <inkml:trace contextRef="#ctx0" brushRef="#br0">10 82 7010,'-5'0'1029,"1"0"-777,4 0 4093,0 0-4135,0-4-10,0 3 206,0-7-159,0 7 49,4-8-201,-3 8 0,3-4 22,-4 2 0,1 2-155,2-2 95,-2 2 1,3 0 19,-4-2 85,4 2-30,-3-3-66,3 4 0,-3-3 88,2 0 36,-2 0-114,3 3 0,-4-1-176,0-2 148,4 2-33,-3-3 21,3 4-28,-4 0-30,4 0-42,-3 0 41,3 0 1,-4-1 35,0-2-23,4 2 56,-3-3-5,3 4 68,0 0-50,-3 0 0,4 0 110,-2 0 28,-2-4-42,3 3-104,-4-3 1,1 4-35,2 0-21,-2 0-33,3 0 27,-4 0-381,0 0 373,4 0-13,-3 0 29,4 0 5,-5 0 42,0 0-37,4 0-1,-3 0-6,3 0-1,-4 0 337,0 0-288,4 0 32,-3 0-32,3 0 91,-4 0-68,0 0 11,4 0 4,-3 0-16,3 4-6,-4-3 14,0 3-20,0-4 124,0 0-64,0 4-83,0-3 39,0 3 19,0 0-17,0-3-127,0 7 58,0-7 0,0 4-3,0-2-14,0-2-17,0 3 34,0 0 1,0-2 0,0 4 66,0-4 1,0 4-48,0-3 36,0-2-54,0 7 0,0-6 17,0 4-10,0-4-12,0 6 0,0-6 29,0 4-23,0-4 1,0 3 25,0-2-39,0-2 1,0 4-4,0-2 25,0-2 1,0 3 26,0 0-24,0-3 0,0 4 129,0-2 20,0-2-21,0 3-64,0 0-81,0-3 0,0 4-33,0-2-11,0-2 39,0 3-33,0-4-73,0 4 94,0-3 65,0 3-69,0 0 229,0-3-115,0 7-37,0-7 0,0 5-12,0-3-26,0-2 1,0 4-30,0-2 34,0-2-118,0 3 63,0-4 8,0 4 0,1-3 6,2 2-6,-2-2 26,3 3 7,-4-3 5,0 3 0,0-3-16,0 2 86,0-2-82,4 3 1,-3-3 64,2 2-57,-2-2-6,-1 3 1,0-3-10,0 2-6,0-2 1,1 3-191,2-4 194,-2 0-117,3 0 99,-4 0 0,1 0 9,2 0 0,-2 1 5,2 2 6,-2-2 0,0 3 90,2-4 27,-2 0 2,3 0-43,-4 0-28,4 0 6,-3 0-55,3 0-20,0 0-15,-3 0 11,3 0-2,0 0 1,-3 0 16,7 0 6,-7 0 0,4-1-3,-2-2 10,-2 2 1,4-3-22,-2 4-1,-2 0-46,4 0 0,-4 0-86,2 0 144,-2-4 5,3 3 1,-3-3 14,2 4-39,-2 0 0,3-1 158,-4-2-108,0 2 17,4-3 84,-3 4-69,7 0 1,-6-1 199,4-2-229,-4 2 0,3-3 44,-2 4-35,-2-4-26,7 3 0,-6-6-9,4 4 0,-3 0-157,3 3 138,-4-4 1,3 3-180,-2-2 149,-2 2-8,3-3 227,-4 3-28,4-3-42,-3 4-147,3-5 12,-4 4-5,0-3-163,0 4 160,4-4-3,-3 3 35,3-3 0,-3 1 33,2 0 20,-2 0-18,3 3 0,-4-1 13,0-2 1,1 2-15,2-2 13,-2 2-32,4 1 20,-5 0-71,0 0 40,0-4-3,4 3 7,-3-3-1,3 4 2,-4 0 0,1 0 0,2 0-56,-2 0-42,3-4-12,-4 3 57,0-3-14,4 4 12,-3 0-12,3 0 120,-4 0-102,0 0 118,0-4-93,0 3 14,0-3 0,1 4 14,2 0-5,-2 0 25,3 0 3,-4 0-816,0 0 719,0 4 54,0-3 0,0 4-166,0-2 11,0-2-208,0 3-436,0-4-96,0 0 1,-4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3:03:18.964"/>
    </inkml:context>
    <inkml:brush xml:id="br0">
      <inkml:brushProperty name="width" value="0.04274" units="cm"/>
      <inkml:brushProperty name="height" value="0.04274" units="cm"/>
    </inkml:brush>
  </inkml:definitions>
  <inkml:trace contextRef="#ctx0" brushRef="#br0">1 246 7989,'0'5'-1,"0"-1"288,0 0-123,0-3 283,0 3-250,0-4 5169,0 0-5255,0-4 1,0 2-15,0-4 0,1 3 71,2-3 67,-2 4-230,3-7 1,-3 7 198,2-4 5,-2 4-31,3-2-86,-4 4 1,1-3-9,2 0 64,-2 0-7,3 3-79,-4-4-59,4 3 1,-2-6-71,4 4 1,-4-1 169,1 1-22,-2 2-46,3-7 0,-3 6 178,2-4-76,2 4 15,-4-2-100,3 0 1,-3 3 59,2-2-57,-2 2 84,4 1-279,-5 0 215,4-4-146,-3 3 0,4-3 78,-2 4-11,-2-4 1,6 2 8,-4-4-7,4 4 1,-5-3 74,4 2-60,-4 2 78,6-3 0,-7 3-50,2-2-37,-2 2 1,0-3-50,2 4-6,-2 0-2,3 0-24,0 0-76,-3 0 108,7 0 5,-3-5 0,1 4-25,0-2 31,-4 2-2,6-3 21,-3 3 0,1-3-2,0 4 4,-4-4 27,7 3 0,-7-3-40,4 4-1,-4-4 1,3 3 4,-2-2-41,-2 2 1,4 1 32,-2 0 1,-2-1-5,2-2 0,-1 2-18,1-2-10,-2 2 94,7 1 0,-6-3-79,4 0 119,-4 0-86,6 3 31,-7 0 0,4-3-10,-2 0-2,-2 0 1,4 3-39,-2 0 0,-2-1-11,2-2 1,-1 2-123,1-2 147,-2 2 0,4 1-225,-2 0 175,-2-4-97,3 3 65,0-3-11,-3 4 77,7 0 1,-6 0-24,5 0 44,-5 0 1,5-1-73,-4-2 108,0 2-87,1-3 42,-3 4 43,7 0 2,-7 0 15,3-4 14,0 3-9,-3-3-42,3 4 8,0 0 1,-2 0-1,4 0-4,-4 0-5,6-4 1,-6 3-3,4-2 0,-4 2 0,2 1 1,-3 0-47,2 0 46,-2 0-47,3 0 38,-4 0 2,4 0-7,-3 0 8,3 0 1,-3 0-16,2 0 13,-2 0 1,4 0 83,-2 0-79,-2 0 11,7 0 0,-6 0-7,5 0 0,-4 0 99,3 0-79,-4 0 12,6 0-35,-3 0 0,1 3 15,0 0 0,-3 0-12,3-3 14,-4 0-26,6 0 0,-6 0 5,4 0 5,-4 4 1,6-3 2,-7 3 0,4-4 81,-2 0-39,-2 0 1,3 1-10,-4 2 1,1-2-11,2 2 108,-2-2-80,3-1-52,-4 0-192,0 0 172,4 0 3,-3 0 10,3 4-15,-4-3 35,0 3 1,1-1 3,2 0-4,-2 0 0,3-2-3,-4 2 5,0-2 47,0 3-52,4 0 59,-3-3 34,4 7-44,-5-7 0,0 4-20,0-2 1,1-2 47,2 2-50,-2 2 0,3-3 51,-4 4-82,0-4 29,0 6 0,0-6-80,0 5 1,3-4 83,0 3-53,0-4 18,-3 6-12,0-7-31,0 7 0,0-6-46,0 4 72,0-4 1,0 3 9,0-2 0,0-1 3,0 4 1,0-3-1,0 3 1,0-3 0,0 3 5,0-4 9,0 6 22,0-3 0,0 1 8,0 0 1,0-3 151,0 3-161,0-4 30,-4 6 1,3-6-34,-2 5 1,2-4 1,1 3 0,-1-3-28,-2 3 0,2-3-10,-2 3 1,2-3 1,1 3 0,-4-3-8,1 3 0,0-3-68,3 3 1,-3-3 79,0 3-67,0 0 1,3 0 52,0 0 1,0-3-3,0 3 44,0-4 0,-1 3 48,-2-2 160,2-2-213,-3 7 105,4-7-99,0 7 1,-1-4 5,-2 3-4,2 1 1,-3-3-39,4 4 0,-3-3 0,0 0 0,0-3-26,3 3-7,0-4 0,-1 5-41,-2-4 65,2 4 0,-3-5 7,4 4 1,0-3-6,0 3-6,-4-4 30,3 6 1,-4-3-11,2 4 0,2-3 9,-2 0-6,-2 1 1,3 2-1,-4 0 1,3 0 62,-3 0 1,3-3-63,-3 0 1,4 0 45,-1 3 1,-1-3-38,1 0 1,-1-1 50,1 1 0,2 2-31,-2-2 0,-2-1 29,2 1-87,0 0 85,-1 4-71,3-1 0,-6 0 29,4 0 1,-1-3-59,1 0 0,1-3 53,-4 3-13,4 0 1,-3 2 1,2-2-4,2 2-78,-7-3 81,7 4 0,-4-1-18,2-2 13,2 2-1,-7-3 0,7 5-3,-2-1 1,-1-3 9,1 0 0,-1-1-4,1 1 1,2 2 4,-2-2-1,-2 2 0,4 1-2,-2 0 0,-1-3 1,1 0 1,-1-1-3,1 1 0,2 2 0,-2-2 0,0-1 0,0 1 0,2-3 0,-2 4 0,1-5 0,-1 1 0,2 2-26,-3-4 1,3 6-3,-2-4 0,2 1-163,-2-1 174,2-2 0,-2 4-40,0-2 0,0-1 21,3 4 1,-3-3-7,0 3 1,0-3 65,3 3 0,-3-3 40,0 3-69,0-4 20,-1 6 205,3-7-199,-3 7-10,4-7 1,-3 4-7,0-2-2,0-2 0,2 4 0,-2-2-7,2-2 1,-6 7-58,4-1 1,-1-2-86,1 1 159,2 0 1,-6 3-34,4 0 0,-3-3 9,3 0 1,0-3 9,3 3 6,-4-4-14,3 2 10,-3 0 0,2-3-45,-1 2 42,2-2 1,-3 0-144,4 2 119,0-2-58,-4 7 63,3-7 1,-4 6-92,2-4-8,2 0-3,-3 1 146,4-3-92,0 3 222,0-4 132,0 0-227,-4 0-16,3 0-55,-3 0 43,4 0-165,0 0-141,-4 0 165,3 0 0,-3-1 73,4-2 0,0 1 17,0-4 0,0 4 12,0-6-25,0 3 0,0-4 11,0 0 0,0 3-22,0 0 1,1 3 0,2-3 1,-2 3-19,2-3-12,-2 0 70,-1-3-67,4 0 209,-3 0-78,3-1 0,-3 4 27,2 0 19,-2 4-84,3-6 7,0 3-6,-3-4 1,4 3-31,-2 0 0,-2 3 38,2-3 0,0 3 1,0-3 0,-2 3 7,2-3 1,-1 3 6,1-3 1,-2 3 24,2-3 0,-2 3-43,-1-3 0,1 4 64,2-1-50,-2-2 0,3 3-74,-4-5 99,0 5-80,4-6 1,-3 6 38,2-4-18,-2 4 1,0-5 64,2 4-59,-2-4 0,3 5-13,-4-4 35,0 0-10,4-3-8,-3 0 0,4 1 66,-2 2-86,-2-2 1,3 6-2,-4-4 1,1 3-2,2-3 1,-2 3 31,2-3-74,-2 4 61,3-7-23,-3 4 0,4-1 7,-2 0 98,-2 4-74,3-6 0,-3 4 35,2-2-51,-2 2 26,3 0-73,-4-1 68,4 0-95,-3-3 60,3 3 0,-3 0-17,2 2 20,-2-2 0,3 3-2,-4-4 0,1 4 64,2-1 1,-2 1-57,2-1 171,-1 2-140,-2-7-32,4 3-35,-3-4 10,3-1 1,-1 4 21,0 0 0,0 3-14,-3-3-44,0 4 1,1-5 38,2 4 12,-2 0-20,3-1 57,-4 3-34,0-7 8,4 7-20,-3-7 9,3 7 1,-3-6-69,2 4 66,-2-4 5,3 2-6,0-4 1,-3 3 33,2 0-43,2 4 30,-4-6 1,3 6 31,-4-5 0,1 5 10,2-1 0,-2 1 2,2-1-39,-2 2 1,-1-4-53,0 2 65,0 2-74,4-7 31,-3 7 0,3-7 0,-4 6 9,0-4 1,1 4 1,2-1 0,-2 1 13,2-1-15,-2 2-16,3-7 0,-3 6 21,2-4-7,-2 4 1,2-3-16,0 2 9,0 2 1,-2-6 10,2 4 1,-2 0 12,3-1 1,-1 2-21,0-4 5,1 4 1,-3-5 3,2 4 3,-2-5 1,4 6-1,-2-4 0,-2 3-2,2-3 1,1 3-21,-1-3 1,1 3-27,-1-3 47,-2 4 1,4-5-8,-2 4 1,-2-1 5,2 1-6,2 2 1,-4-4 10,2 2 0,-1 2-10,1-2 0,-2 1 46,2-1 0,1 1-19,-1-4 9,0 4-35,1-6 17,-3 3-12,7 0 1,-6-2 6,4 4 0,-4-1-25,1 1 1,-1 2 19,1-2 0,-2 0-11,2 0 1,-1 2 2,1-2 3,-2-2 1,4 3 45,-2-4-40,-2 4 42,8-6-39,-4 3 0,3-1 44,-2 0 0,1 3-15,-4-3 1,1 4 4,-1-1 1,-1-1-26,4 1 2,-4 0 37,2-1-12,0 3-86,-3-3 71,3 4-44,-4-4 10,4 3-6,-3-3 9,3 4-6,-4-4-57,4 3 0,-3-4 53,2 2 14,2 2 0,-3-4-22,4 2 84,-4 2-42,6-3 1,-7 3 5,2-2 1,-1 2-17,1-2 16,-2 2-90,3 1 80,-4 0-45,0 0 0,3-2 28,0-1 27,1 2 25,-4-3 7,0 4-19,0 0-43,4 0 1,-3-1 38,2-2-83,-2 2 65,-1-3-221,4 4 194,-3 0 1,4 0-21,-2 0 13,-2 0 9,3 0 128,-4 0 9,0 0-116,0-4-6,0 3 1,1-3 14,2 4-7,-2 0-49,3 0-15,-4 0-148,0 0 207,4 0 12,-3 0-57,3 0 30,-4 0 105,4 0-101,-3 0-65,7 0 67,-7 0 0,3 0 1,0 0 0,-3 0 111,3 0-103,-4 0-17,4 0 17,-3 0 1,3 0 2,-4 0-9,0 4 0,1-3 17,2 2-5,-2-2 110,3-1-105,-4 0 28,0 0-17,4 4-6,-3-3 54,3 3-1,-4 0-46,4-3 0,-3 5 26,2-3-71,-2-2 0,-1 4 58,0-2-11,0-2-15,0 7 0,1-7-17,2 2 24,-2 2-2,3-4-27,-4 7-8,0-7 7,0 7 0,0-6 13,0 4 1,1-4-18,2 1 14,-2 2 20,4 0 1,-5 1-30,0 0 1,0-3 1,0 3 1,0-3-40,0 3-5,0-4-15,0 6 54,0-3-12,0 0-8,0 4 78,0-8 1,0 4 17,0-2 16,0-2-68,0 3-1,0 0 0,0-2-18,0 4 40,-5-4-86,4 6 43,-3-3 1,3 1-7,-2 0 1,2-3 8,-2 3-2,2-4 33,1 6 1,-3-6 41,0 4-72,0-4 1,3 3 21,0-2-50,0-2 0,0 4 48,0-2-68,-4-2 44,3 7 1,-3-6-5,4 4 1,-3-3 1,0 4 0,0-4-1,3 3 1,-1-3 10,-2 3 0,2-3-7,-2 3 1,2-3-72,1 3 67,-4-4 9,3 6-6,-3-7 1,3 6-7,-2-4 13,2 0 3,-3 1 0,4-3 1,-1 4-10,-2-2 104,2-2-97,-3 7 0,3-6 24,-2 4 0,2-3-20,-2 3 1,-1-3 12,1 3 7,0-4-17,-1 6 0,3-6-37,-2 5 45,-2-5-86,4 2 73,-3 0-19,0-3-32,3 3-6,-3 0 41,-1-3 4,4 3 0,-4-3 19,2 2-20,2-2 0,-4 3 24,2-4-23,2 4-15,-7-3 1,6 6-6,-4-4 0,3 1-42,-3-1 64,4-2 0,-3 6-3,2-4 17,2 0 0,-4-2-31,2 2 28,2-2-13,-3 3 0,3-4 60,-2 0-40,2 4-12,-3-3 5,0 3 0,3-3 9,-2 2-20,-2-2 10,4 7-7,-7-7 0,6 6 3,-4-4 0,4 1-119,-1-1 115,-2-2-3,4 4 1,-7-4 26,5 2-8,0-2 1,2 3 15,-2-4-32,2 0 4,-3 4 1,3-3 7,-2 2-15,2-2-25,-3-1 1,3 1-43,-2 2 56,2-2 0,-4 3-2,2-4-25,2 0 15,-3 4-11,0-3 6,3 3 44,-3-4 0,4 1-7,0 2 6,0-2-2,-4 3 4,3-4-10,-3 0 1,3 3-4,-2 0-2,2 0 0,-3-2 4,4 2-164,-4-2 159,3 3 0,-4-4-3,2 0 1,2 1 7,-2 2-3,2-2 86,1 3-93,0-4 60,-4 0-19,3 0-13,-3 0 0,4 1-24,0 2-5,0-2 12,0 3-5,0-4 68,0 0-61,-4 0 0,3 0-3,-3 0 0,4 0-111,0 0 87,4 0 0,-2-3 36,4 0 1,-3-1-22,3 1 0,-3 1 4,3-4 1,-3 3 12,3-3 1,-1 3 5,1-3 0,1 3-48,-4-3 29,4 4-12,-2-6 1,3 6 9,-2-4 1,-1 4-4,-2-1 1,-1-1-24,4 1 15,-4 0 0,6 1-9,-5-1 2,0 2 47,1-3-31,1 0 0,1 3 84,0-2 0,-3-1-77,3 1 1,-3-1 44,3 1-30,-4 2-7,6-3 1,-6 1-126,4 0 91,-4 0 0,3 3-40,-2 0 49,-2-4-6,3 3-22,0-3 78,-3 4-81,3-4 11,0 3-33,-3-3 0,6 3-99,-4-2 134,0 2-28,1-3 66,1 4 1,1-3-82,1 0 172,-5 0-97,2 3 1,-3 0 23,2 0-17,-2 0-14,3 0-85,-4 0 77,0 0-99,4 0 110,-3 0-7,3 0 71,-4 0 21,0 0-55,4 0-2,-3 0 0,3 1 0,-4 2 5,0-2-119,0 3 110,0-4-116,0 4 63,4-3-13,-3 7 23,3-7 12,-4 3 1,0-3-11,0 2 78,0-2-70,0 3 56,0-4-43,0 0 225,0 4-153,0-3 1,0 4 94,0-2-60,0-2-24,0 7-52,0-3 1,0 1 71,0 0-202,-4-4 94,3 7 1,-3-7-32,4 4 21,0-4-17,0 6 19,-4-7 13,3 7 0,-3-6 241,4 4-185,0-4 0,-3 3 58,0-2-50,0-2-16,3 7 1,0-6-17,0 4 1,-3-3 29,0 3-25,0-4 1,2 5 25,-2-4-51,2 4 1,-3-5 46,4 4-129,-5-4 68,4 6 1,-3-6-15,4 4 31,0-4 0,-3 4-3,0-3 1,0-1 57,3 4 0,-1-3-57,-2 3 0,2-3 37,-2 3-2,2-4-80,-3 6 35,3-3-8,-3 4 18,4-4-13,-4 3 1,3-6 26,-2 4 11,2-4-20,1 6 1,0-6-1,0 4-22,0-4 1,0 3-5,0-2 4,-4-2 1,3 4-1,-2-2-9,2-2-13,1 3 1,0 0-43,0-3 53,0 8-84,0-8 77,0 3-104,0 0 94,0-3 0,1 3-2,2-4 0,-2 1-35,2 2 13,-2-2 32,-1 3 1,3-3-44,0 2 63,0-2-43,-3 3-65,4-4 118,-3 4 1,4-3 14,-2 2 37,-2-2 0,4-1-69,-2 0 0,-2 1-259,2 2 247,2-2 216,-4 3-121,8-4-55,-8 0 1,4 0 3,-2 0 8,-2 0 12,7 0 17,-7 0-48,7-4 1,-7 2 52,2-4-146,2 4 42,-4-6-12,7 3 53,-7-4 1,4 3-6,-2 0 1,-2 3-41,2-4 33,-2 5-14,-1-2 19,4 0 0,-3 2-91,2-4 90,-2 4 0,0-6-184,2 2 129,-2 2-16,3-4 96,0 3 1,-3-1-73,2 0 59,-2 4 0,0-2-52,2 4 77,-2-4-82,3 3 2,-4-3-40,0 4-12,4-4-102,-3 3 137,3-7-4,-4 7-23,4-7 167,-3 7-111,3-7 0,-1 6 156,0-4-106,1 4 0,-4-4 31,0 3-13,4 2-20,-3-3-47,3 4 39,-4 0-198,0 0 238,4 0-48,-3 0 33,3 0 30,-4 0 1,0 1 62,0 2-15,0-2 19,0 4 3,0-1 0,0-2-44,0 4-23,0-4-3,0 6 0,0-6-34,0 4 1,0-3 86,0 3-11,0-4 2,-4 6 15,3-3-82,-3 0 52,4 3-18,0-7 0,-1 4 29,-2-2-70,2-2 68,-3 3-64,4-4 0,0 1 143,0 2-70,0-2 0,0 4 39,0-2 8,0-2-163,0 3 69,0 0 0,0-2-97,0 4 104,0-4 0,0 3 35,0-2-87,0-2 9,0 8 49,0-8 1,0 4 43,0-2-32,0-2 6,0 3-37,0 0-21,0-3 0,0 4 0,0-2 78,0-2-3,4 3-185,-3 0 107,3-3 0,-4 4-73,0-2 100,0-2-10,4 3 18,-3 0-2,3-3-21,-4 7-6,4-7-38,-3 3 14,7 0 9,-7-3-9,7 3 21,-7-4-45,7 0 1,-6 0-2,4 0-17,-4 0 0,3 0-51,-2 0 9,-2 0 61,7 0 0,-6 0-21,4 0 16,-4 0 0,5-1 77,-4-2-75,4 2 19,-2-3 0,1 1-39,0 0 1,-3 0-51,4 3 64,-5-4-9,6 3 11,-7-3 1,4 3-26,-2-2 75,-2 2 1,4-3-25,-2 4 0,-2-1 17,2-2-6,-2 2 0,0-4 5,2 2 1,-2 1 16,2-4-26,2 4 10,-4-6 0,6 6-9,-4-4 1,1 4-84,-1-1 1,-2 0-18,2 0-20,-2 2 117,-1-3-14,4 4 21,-3-4-43,3 3 0,-3-6 68,2 4 0,-2-1-43,2 1 0,-2 1 29,-1-4 0,1 3-7,2-3 1,-2 3 20,2-3-62,-2 4 8,3-6 0,-3 6-86,2-4 93,2 4-21,-4-2 22,3 0 1,-3 3 11,2-2 1,-2 1-17,2-1 0,-1 2 1,-2-4-16,0 2 1,1 2 1,2-2 1,-2 1-43,2-1 44,-2 2 42,-1-7-44,4 7 81,-3-3-61,3-1 6,-4 4 0,3-4 11,0 2 3,0 2-12,-3-3 8,0 4-191,0-4 168,0 3-110,0-3 59,0 4-9,0 0-124,4-4 92,-3 3 1,3-4 43,-4 2 6,0 2 1,0-4 138,0 2-171,0 2 145,0-3 7,0 4 825,0 0-780,0 4 34,0-3-8,0 3 218,0 0-170,0-3-67,0 7 0,0-6 71,0 4 1,0-3-9,0 3-12,0-4-67,0 6-13,0-2 3,0 3-184,0 0 60,0 0 84,0 0 0,0 0-78,0 0 1,0-3 47,0 0 0,0-3-125,0 3 0,0-3 111,0 3 1,0-3-9,0 3 1,0-3-54,0 3 0,0-3-90,0 3 40,0-4 54,0 6 77,0-2 1,0 0-52,0 0 173,0-4-145,-4 6 0,3-3 6,-2 4 1,2-3-61,1 0 20,-4 0 0,3 3-156,-2 0 174,2 0 1,-2 0-6,0 0 1,0-3-12,3 0 0,0-3 43,0 3 1,0-3-6,0 4 0,-3-4 21,0 3 42,0-4 26,3 6-21,0-3 0,0 1-56,0 0 0,-4-3 2,1 3 1,0-3 3,3 3 0,0-3-38,0 3 0,0-3-6,0 3 0,-3-3-7,0 3 1,0-3 11,3 3 1,-1-1-28,-2 1-82,2 2 1,-3-3 102,4 5 1,-1-4-18,-2 0 1,2-3 7,-2 3 0,2-3 60,1 3-30,0-4 0,-1 5 5,-2-4 0,2 1-84,-2-1 38,2-2 0,0 4 79,-2-2-51,2-2 0,-4 6 3,2-4-4,2 4 0,-6-2-137,4 4 1,-1-3 42,1 0 0,2-3 31,-2 3 0,-1-3 25,1 3 0,-1-3-45,1 4 272,2-5-183,-7 6 0,6-4 326,-4 2-133,4 2-90,-6-3 20,7 4 19,-8 0-193,8 0 0,-6-3 138,4 0-139,0-4 86,-1 6 69,3-7-72,-7 7 57,7-7-50,-7 3-13,7 0 1,-4-3-13,2 2-25,2-2-43,-3-1 84,0 0-260,3 0 228,-7 4 1,6-3-27,-4 2 16,4-2 0,-3-1-12,2 0-22,2 0 0,-4 0-57,2 0-142,2 0 180,-7 0-51,7 0 36,-7 0-183,7 0 260,-7 0 1,6 0 3,-5 0 134,5 0-203,-2 0 150,0 0-105,3 0-5,-7 0 0,6 0-42,-4 0 18,4 0 0,-3 0-8,2 0-28,2 0 4,-3 0-7,0 0 39,3 0 1,-4 0-20,2 0-52,2 0 44,-3-4-90,4 3 193,0-3-9,0 0 41,0 3 1,0-4-108,0 2 68,0 2 0,-1-4-34,-2 2 50,2 2 1,-3-4-18,4 2-191,0 2 51,0-7-25,0 3 143,0-4-1,0 0 0,1 0 36,2 0 1,-2 3-58,2 0 1,-2 3 190,-1-3-176,0 4 144,0-7-100,0 4 0,3-1 37,0 0-33,0 4-17,-3-6 1,1 4 0,2-2 0,-2 1-2,2 2 1,-2 1-47,-1-4 61,0 4-58,4-6-1,-3 3 1,3-1-8,-4 0 1,3 3-1,0-3-13,0 4-14,-3-6 0,1 4 49,2-2 0,-2 1 12,2 2-45,-2 2 77,-1-8 0,3 7-22,0-4 15,0 4 21,-3-6 0,1 6 76,2-4-97,-2 4-7,4-6 1,-5 6-58,0-4 68,4 4-96,-3-6 0,6 6 20,-4-4 16,0 4 1,-2-5 21,2 4 0,-2-1 2,2 1 1,-1 1 39,1-4-44,-2 4 1,4-5 176,-2 4-165,-2-4 0,4 5 152,-2-4-119,-2 4-12,7-7 0,-6 5-34,4-2 1,-3 1 34,3 2 1,-4 1-42,1-4 1,1 3 32,-1-3 0,1 4-54,-1-1 1,-1-1 33,4 1-19,-4-4 8,6 2 0,-6-1-2,4 0 0,-4 3-70,1-3 38,3 4 1,-4-5 33,4 4 0,-3-3-2,3 3 1,-3-1 1,3 1 1,-3 2-6,3-2 1,-3-1 27,3 1 0,-4-2 1,1 2 24,2 2-20,0-7 1,1 7 11,0-2-75,-4-2 1,3 4 50,-2-2 0,-2 1-180,2-1 167,-2 2 0,0-3-155,2 4 1,-2-1 84,2-2 1,-1 2 49,1-2 0,-1-1 4,4 1 1,-3-3 78,3 3 0,-3-1 21,4 1 0,-2 1-94,1-4 1,2 4 48,-2-1 1,-1-1-39,1 1-13,-4 0 26,6-1 0,-6 3-6,4-2 0,-4 1 70,1-1 4,-2 2 37,3-3-99,-3 0 1,6 2 35,-4-4-25,4 4 1,-5-4 3,4 3 1,-3 2 54,3-2-5,-4-2-23,6 4-20,-3-7 0,1 7-26,1-2 0,-5 1 22,1-1 0,-1 2 100,1-2-72,-2 2 5,7-3 0,-6 3-66,4-2-10,-4 2 22,6-3 1,-4 2-7,2-4-23,2 4 1,-3-3 33,4 2 1,-3 1-21,0-4 1,-3 4 9,3-1 0,-3-1 0,3 1 0,-3-1-3,3 1 5,0 2 1,2-4 0,-1 2 2,-3 2-250,0-3 192,-3 4 1,4-3 97,-2 0 1,-1 0-116,4 3 1,-3-3-9,3 0 0,-3-2 56,3 2 0,-1 1-27,1-4 37,2 4 1,-4-3-5,2 2 65,2 2 0,-6-6-101,4 4 124,-4 0 0,2 2-71,-4-2 126,0 2-105,0-3 5,4 4-55,-3 0 41,3 0 1,-4-1-154,0-2 0,1 2 12,2-2 124,-2 2 0,3 0-14,-4-2 1,1 2 169,2-2-110,-2 2 17,4 1 89,-5 0-315,0 0 186,4 0 101,-3-4-88,3 3-15,-4-3-23,0 4-64,0 0 73,0 4-6,-4-3 0,3 4 65,-2-2-55,-3-2 111,5 7 1,-6-6-65,4 4 0,-1-3 196,1 3-151,2-4 0,-4 5 132,2-4-160,2 4 0,-4-3 59,2 2-74,2 3 1,-6-7-23,4 4 1,0-3 38,3 3 36,-4-4-56,3 6 28,-7-7 97,7 7-137,-3-7-27,0 7 1,3-6 67,-2 4 6,-2-4-43,4 6 0,-4-4-2,2 2 1,2-1 4,-2-2 0,2-1 31,1 4-95,-4-4 1,3 3 43,-2-2-4,2-2-27,1 3-17,0 0 50,0-3 0,0 4-16,0-2 0,-1-2 65,-2 2 0,2 0-3,-2 0 1,2-1 87,1 4-109,0-4-15,0 6 0,0-6 13,0 4-2,0-4-161,0 2 168,0-4-413,0 0 319,0 4-1,0-3 41,0 3-30,0-4 74,0 0-54,0 4 261,0-3-240,0 3 11,4-4-1,-3 0 1,4 1 29,-2 2-62,-2-2 25,7 3-80,-7-4 70,7 0 0,-6 0-133,4 0 105,-4-4 0,3 3-4,-2-2 0,-2 1 10,2-1 5,2 2 1,-3-4 11,4 2 8,-4 2-46,6-7 0,-7 6 28,2-4 1,-1 4-211,1-1 209,-2-2 0,3 3-4,-4-4 1,1 4 5,2-1 0,-2 0-6,2 0 126,-2 2 0,-1-4-135,0 2 55,0 2 1,1-4-9,2 2-130,-2 2 0,3-4 44,-4 2-27,0 2 61,0-7-18,4 7-61,-3-7 63,4 3 0,-5-1-44,0 0 26,4 4-7,-3-6 0,3 6 8,-4-4 30,0 4 1,0-3-11,0 2 3,0 2 133,0-3-147,0 0 92,0 3 0,1-6-50,2 4 1,-2-1-127,2 1 54,-2 2 27,-1-3 1,0 2 61,0-1-6,0 2 60,0-3-101,0 4 33,0 0-3,0-4-46,0 3-8,0-3 61,0 4 1149,0 0-1201,0-4 174,0 3-117,0-3 0,0 3 100,0-2 176,0 2-188,0-3 59,0 4 922,0 0-1028,0 4 328,0-3-77,0 7-64,0-7-142,0 7 0,0-6 92,0 4-221,0-4 1,0 4 109,0-3-301,0-2 191,0 7 0,0-6 27,0 4-70,0-4-32,0 6 151,0-3 26,0 4-48,0 0 1,3 0-9,0 0 1,0-3 46,-3 0 0,0-3-25,0 3 1,1-3 0,2 3 0,-2-3-20,2 3 1,-2-3 23,-1 3 34,0-4 1,0 4-22,0-3-147,0-2 141,0 3-228,0-4 69,0 4 54,0-3-30,0 3 44,0-4 0,0 1 95,0 2-78,0-2 1,0 4 121,0-2-100,0-2 1,0 4 79,0-2-76,0-2 4,0 3-77,0-4-23,0 0-170,0 4 217,0-3-94,0 3 64,0-4-32,4 0 38,-3 0 16,3 0 71,-4 0-62,0 0 0,4 0-31,-3 0 63,3 0 0,-4-1-26,0-2 61,4 2 0,-3-3-2,3 0 1,-1 2 15,0-4 0,0 3-30,-3-3 0,0 3-3,0-3 0,1 4-230,2-1 191,-2-2 0,3 3-111,-4-5 104,0 5 31,0-6 0,1 6-152,2-4 35,-2 4 165,3-6-71,-4 7 1,0-4-64,0 2 44,0 2 44,0-3-24,0 0 0,1 3-50,2-2 88,-2 2 21,3-3 6,-4 3-78,0-3 259,0 4-212,0-4 112,4 3 0,-2-6-95,4 4 1,-3-1 7,3 1 1,-4 1-9,1-4-11,3 4 1,-5-2 18,3 0 52,0 3-69,-3-3 226,3 4-141,-4 0 1,1-1 34,2-2-92,-2 2-7,7-7 0,-3 4-24,4-3 1,-3 2 84,0 2-160,0 2 1,2-4 88,-2 2 0,-1 2-76,-2-2 142,-2 2 5,7 1-63,-7 0 9,3-4 0,-3 3 31,2-2 0,-1 2-31,4 1 1,-4-1-53,1-2 52,2 2 0,-1-4-201,3 2 76,1 2 75,-3-3 1,1 4-18,0 0 17,-4 0 1,2-1 108,-4-2-117,0 2 85,0-3-49,0 4-103,0 0 67,4 0 66,-3 0 0,4 0 31,-2 0-72,-2 0 0,7 0-143,-7 0 144,7 0-137,-7 0 146,3 0-11,-4 0-431,0 0 491,4 0 26,-3 0 82,3 0 1,-4 1 135,0 2-203,0-2 0,0 4-3,0-2 0,1-1 82,2 4 13,-2-4-37,3 6-19,-4-3 34,0 4-88,0 0 1,0-3 152,0 1-78,0-5-68,0 6 0,0-6-15,0 4 4,0-4-29,0 6-28,0-3 0,0 1 114,0 0-79,0-4 1,0 3-19,0-2 8,0-2 1,0 4-142,0-2 73,0-2 1,0 4-46,0-2 39,0-2 8,0 3 1,0-3-38,0 2 45,0-2 1,0 3-10,0 0-233,0-3 113,0 3-15,0-4-21,0 0 231,4 0-93,-3 0 1,3 0 7,-4 0 66,0 0 7,4 0 66,-3 0 7,3 0-50,-4 0 95,0 0-441,0-4 212,0-1 1,1-4-208,2 0 0,-2 0 7,2 0 1,-2 0 124,-1 0 1,3 3 20,0 0 48,1 4 1,-4-3 242,0 2-246,0 2 179,0-3 0,3 3 118,0-2-39,0 2-178,-3-3 1,0 2-6,0-1-83,0 2 1,1-4 81,2 2-132,-2 2 99,3-3 103,-4 4-115,4-4 65,-3 3 1,3-4 29,-4 2 1,1 2 70,2-2-102,-2 2 1,3 0 12,-4-2-77,0 2 80,0-3-134,0 4 103,0 0-24,4 0-78,-3 0-159,3 0 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FFB3D-231D-4D69-A3A6-69A5C89EF12B}">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0/xmlns/"/>
    <ds:schemaRef ds:uri="http://www.w3.org/2001/XMLSchema"/>
    <ds:schemaRef ds:uri="b798404b-c72a-4d17-9d1c-0c6074f3487f"/>
  </ds:schemaRefs>
</ds:datastoreItem>
</file>

<file path=customXml/itemProps3.xml><?xml version="1.0" encoding="utf-8"?>
<ds:datastoreItem xmlns:ds="http://schemas.openxmlformats.org/officeDocument/2006/customXml" ds:itemID="{EE72F8C8-8DE5-41A2-8FAE-7AA7B0D5B41B}">
  <ds:schemaRefs>
    <ds:schemaRef ds:uri="http://schemas.microsoft.com/sharepoint/v3/contenttype/forms"/>
  </ds:schemaRefs>
</ds:datastoreItem>
</file>

<file path=customXml/itemProps4.xml><?xml version="1.0" encoding="utf-8"?>
<ds:datastoreItem xmlns:ds="http://schemas.openxmlformats.org/officeDocument/2006/customXml" ds:itemID="{4989BFC0-7237-174E-A44F-9282492F6FF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FIDELITY.DOT</Template>
  <TotalTime>1</TotalTime>
  <Pages>74</Pages>
  <Words>5658</Words>
  <Characters>32975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38556</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Aguilera, Edrik</cp:lastModifiedBy>
  <cp:revision>2</cp:revision>
  <cp:lastPrinted>2020-03-28T19:53:00Z</cp:lastPrinted>
  <dcterms:created xsi:type="dcterms:W3CDTF">2020-05-01T03:07:00Z</dcterms:created>
  <dcterms:modified xsi:type="dcterms:W3CDTF">2020-05-01T03:07:00Z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